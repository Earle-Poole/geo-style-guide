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5FF916" w14:textId="5F54655A" w:rsidR="005A588D" w:rsidRDefault="00B36108" w:rsidP="00203438">
      <w:pPr>
        <w:pStyle w:val="Title"/>
        <w:spacing w:after="4000"/>
        <w:ind w:left="-547"/>
        <w:jc w:val="center"/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5F8D3983" wp14:editId="54D1C039">
            <wp:simplePos x="0" y="0"/>
            <wp:positionH relativeFrom="margin">
              <wp:align>left</wp:align>
            </wp:positionH>
            <wp:positionV relativeFrom="paragraph">
              <wp:posOffset>246356</wp:posOffset>
            </wp:positionV>
            <wp:extent cx="2769080" cy="560080"/>
            <wp:effectExtent l="0" t="0" r="0" b="0"/>
            <wp:wrapNone/>
            <wp:docPr id="210" name="Picture 210" descr="E:\documents\IIR\EPS Product Logos\ep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documents\IIR\EPS Product Logos\ep-log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080" cy="56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2A43">
        <w:rPr>
          <w:noProof/>
        </w:rPr>
        <w:drawing>
          <wp:anchor distT="0" distB="0" distL="114300" distR="114300" simplePos="0" relativeHeight="251704320" behindDoc="1" locked="0" layoutInCell="1" allowOverlap="1" wp14:anchorId="619AA679" wp14:editId="66BE5AE9">
            <wp:simplePos x="0" y="0"/>
            <wp:positionH relativeFrom="margin">
              <wp:align>left</wp:align>
            </wp:positionH>
            <wp:positionV relativeFrom="paragraph">
              <wp:posOffset>3238943</wp:posOffset>
            </wp:positionV>
            <wp:extent cx="5798114" cy="5798114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n_PNG8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14" cy="5798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4B84">
        <w:rPr>
          <w:noProof/>
        </w:rPr>
        <mc:AlternateContent>
          <mc:Choice Requires="wps">
            <w:drawing>
              <wp:anchor distT="0" distB="0" distL="114300" distR="114300" simplePos="0" relativeHeight="251652091" behindDoc="1" locked="0" layoutInCell="1" allowOverlap="1" wp14:anchorId="6A2CB82C" wp14:editId="183C726B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7543800" cy="9152626"/>
                <wp:effectExtent l="0" t="0" r="0" b="0"/>
                <wp:wrapNone/>
                <wp:docPr id="7" name="Rectangle 7" descr="Gradient from the top left corner to the bottom right corner, blue to green color" title="Gradient Background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9152626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5000">
                              <a:schemeClr val="accent3"/>
                            </a:gs>
                            <a:gs pos="95000">
                              <a:schemeClr val="accent1"/>
                            </a:gs>
                          </a:gsLst>
                          <a:lin ang="27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CB01F5" id="Rectangle 7" o:spid="_x0000_s1026" alt="Title: Gradient Background cover - Description: Gradient from the top left corner to the bottom right corner, blue to green color" style="position:absolute;margin-left:542.8pt;margin-top:0;width:594pt;height:720.7pt;z-index:-251664389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top;mso-position-vertical-relative:page;mso-width-percent:100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" fillcolor="#e19825 [3206]" stroked="f" strokeweight="1pt">
                <v:fill color2="#a5300f [3204]" rotate="t" angle="45" colors="0 #e19825;3277f #e19825" focus="100%" type="gradient"/>
                <w10:wrap anchorx="page" anchory="page"/>
              </v:rect>
            </w:pict>
          </mc:Fallback>
        </mc:AlternateContent>
      </w:r>
    </w:p>
    <w:p w14:paraId="36E37E82" w14:textId="78B83C20" w:rsidR="005A588D" w:rsidRPr="00FB449F" w:rsidRDefault="00534EA3" w:rsidP="00534EA3">
      <w:pPr>
        <w:pStyle w:val="Author"/>
        <w:ind w:left="4860" w:right="-752"/>
        <w:rPr>
          <w:b/>
        </w:rPr>
      </w:pPr>
      <w:r>
        <w:rPr>
          <w:b/>
        </w:rPr>
        <w:t>Universal Mapping Tool</w:t>
      </w:r>
    </w:p>
    <w:p w14:paraId="50791FF0" w14:textId="7E47C557" w:rsidR="005A588D" w:rsidRPr="00FB449F" w:rsidRDefault="00FB449F" w:rsidP="00534EA3">
      <w:pPr>
        <w:pStyle w:val="Author"/>
        <w:ind w:left="4860"/>
        <w:rPr>
          <w:sz w:val="44"/>
        </w:rPr>
      </w:pPr>
      <w:r w:rsidRPr="00FB449F">
        <w:rPr>
          <w:sz w:val="44"/>
        </w:rPr>
        <w:t xml:space="preserve">Overview &amp; </w:t>
      </w:r>
      <w:r w:rsidR="00982A85">
        <w:rPr>
          <w:sz w:val="44"/>
        </w:rPr>
        <w:t>Features</w:t>
      </w:r>
    </w:p>
    <w:p w14:paraId="51CB1B72" w14:textId="73FD67D9" w:rsidR="005A588D" w:rsidRPr="00FB449F" w:rsidRDefault="006665D5" w:rsidP="00534EA3">
      <w:pPr>
        <w:pStyle w:val="Author"/>
        <w:ind w:left="4860" w:right="-572"/>
        <w:rPr>
          <w:sz w:val="32"/>
        </w:rPr>
      </w:pPr>
      <w:r w:rsidRPr="00FB449F">
        <w:rPr>
          <w:sz w:val="32"/>
        </w:rPr>
        <w:t>Electronic Products Department</w:t>
      </w:r>
    </w:p>
    <w:p w14:paraId="77E8B569" w14:textId="53C63061" w:rsidR="005A588D" w:rsidRPr="00FB449F" w:rsidRDefault="0027120A" w:rsidP="00534EA3">
      <w:pPr>
        <w:pStyle w:val="Author"/>
        <w:ind w:left="4860"/>
        <w:rPr>
          <w:sz w:val="44"/>
        </w:rPr>
      </w:pPr>
      <w:r>
        <w:rPr>
          <w:sz w:val="44"/>
        </w:rPr>
        <w:t xml:space="preserve">July </w:t>
      </w:r>
      <w:r w:rsidR="00534EA3">
        <w:rPr>
          <w:sz w:val="44"/>
        </w:rPr>
        <w:t>25</w:t>
      </w:r>
      <w:r>
        <w:rPr>
          <w:sz w:val="44"/>
        </w:rPr>
        <w:t xml:space="preserve">, </w:t>
      </w:r>
      <w:r w:rsidR="006665D5" w:rsidRPr="00FB449F">
        <w:rPr>
          <w:sz w:val="44"/>
        </w:rPr>
        <w:t>2019</w:t>
      </w:r>
    </w:p>
    <w:p w14:paraId="1445FC0A" w14:textId="57EFF7C8" w:rsidR="00CA4B84" w:rsidRDefault="00CA4B84" w:rsidP="005A588D"/>
    <w:p w14:paraId="7F8C3C16" w14:textId="77777777" w:rsidR="00CA4B84" w:rsidRDefault="00CA4B84" w:rsidP="005A588D">
      <w:pPr>
        <w:rPr>
          <w:noProof/>
        </w:rPr>
      </w:pPr>
    </w:p>
    <w:p w14:paraId="3584648C" w14:textId="53397BEF" w:rsidR="00081655" w:rsidRDefault="00CA4B84" w:rsidP="005A588D">
      <w:r>
        <w:rPr>
          <w:noProof/>
        </w:rPr>
        <w:drawing>
          <wp:anchor distT="0" distB="0" distL="114300" distR="114300" simplePos="0" relativeHeight="251703296" behindDoc="1" locked="0" layoutInCell="1" allowOverlap="1" wp14:anchorId="5D89A1A0" wp14:editId="1775849E">
            <wp:simplePos x="0" y="0"/>
            <wp:positionH relativeFrom="page">
              <wp:align>right</wp:align>
            </wp:positionH>
            <wp:positionV relativeFrom="paragraph">
              <wp:posOffset>2015754</wp:posOffset>
            </wp:positionV>
            <wp:extent cx="7769878" cy="1811152"/>
            <wp:effectExtent l="0" t="0" r="2540" b="0"/>
            <wp:wrapNone/>
            <wp:docPr id="209" name="Picture 209" descr="C:\Users\rmcmaster.AD\Desktop\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mcmaster.AD\Desktop\ma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9878" cy="181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081D"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4"/>
          <w:sz w:val="24"/>
          <w:szCs w:val="22"/>
        </w:rPr>
        <w:id w:val="-1415772156"/>
        <w:docPartObj>
          <w:docPartGallery w:val="Table of Contents"/>
          <w:docPartUnique/>
        </w:docPartObj>
      </w:sdtPr>
      <w:sdtEndPr>
        <w:rPr>
          <w:rFonts w:ascii="Century Gothic" w:hAnsi="Century Gothic"/>
          <w:b/>
          <w:bCs/>
          <w:noProof/>
          <w:kern w:val="0"/>
          <w:sz w:val="20"/>
          <w:szCs w:val="24"/>
        </w:rPr>
      </w:sdtEndPr>
      <w:sdtContent>
        <w:p w14:paraId="33121BD0" w14:textId="02D60CAC" w:rsidR="00081655" w:rsidRDefault="00893F05">
          <w:pPr>
            <w:pStyle w:val="TOCHeading"/>
          </w:pPr>
          <w:r>
            <w:rPr>
              <w:rFonts w:asciiTheme="minorHAnsi" w:eastAsiaTheme="minorHAnsi" w:hAnsiTheme="minorHAnsi" w:cstheme="minorBidi"/>
              <w:color w:val="auto"/>
              <w:kern w:val="24"/>
              <w:sz w:val="24"/>
              <w:szCs w:val="22"/>
            </w:rPr>
            <w:t xml:space="preserve"> </w:t>
          </w:r>
          <w:r w:rsidR="00081655">
            <w:t>Table of Contents</w:t>
          </w:r>
        </w:p>
        <w:p w14:paraId="349296AB" w14:textId="0B9C41B3" w:rsidR="00F23001" w:rsidRDefault="00081655">
          <w:pPr>
            <w:pStyle w:val="TOC1"/>
            <w:tabs>
              <w:tab w:val="right" w:leader="dot" w:pos="10610"/>
            </w:tabs>
            <w:rPr>
              <w:rFonts w:asciiTheme="minorHAnsi" w:eastAsiaTheme="minorEastAsia" w:hAnsiTheme="minorHAnsi" w:cstheme="minorBidi"/>
              <w:caps w:val="0"/>
              <w:noProof/>
              <w:color w:val="auto"/>
              <w:kern w:val="0"/>
              <w:sz w:val="22"/>
              <w:szCs w:val="22"/>
            </w:rPr>
          </w:pPr>
          <w:r>
            <w:rPr>
              <w:color w:val="D55816" w:themeColor="accent2"/>
            </w:rPr>
            <w:fldChar w:fldCharType="begin"/>
          </w:r>
          <w:r>
            <w:instrText xml:space="preserve"> TOC \o "1-3" \h \z \u </w:instrText>
          </w:r>
          <w:r>
            <w:rPr>
              <w:color w:val="D55816" w:themeColor="accent2"/>
            </w:rPr>
            <w:fldChar w:fldCharType="separate"/>
          </w:r>
          <w:hyperlink w:anchor="_Toc14960508" w:history="1">
            <w:r w:rsidR="00F23001" w:rsidRPr="00C92049">
              <w:rPr>
                <w:rStyle w:val="Hyperlink"/>
                <w:noProof/>
              </w:rPr>
              <w:t>Phase One Overview</w:t>
            </w:r>
            <w:r w:rsidR="00F23001">
              <w:rPr>
                <w:noProof/>
                <w:webHidden/>
              </w:rPr>
              <w:tab/>
            </w:r>
            <w:r w:rsidR="00F23001">
              <w:rPr>
                <w:noProof/>
                <w:webHidden/>
              </w:rPr>
              <w:fldChar w:fldCharType="begin"/>
            </w:r>
            <w:r w:rsidR="00F23001">
              <w:rPr>
                <w:noProof/>
                <w:webHidden/>
              </w:rPr>
              <w:instrText xml:space="preserve"> PAGEREF _Toc14960508 \h </w:instrText>
            </w:r>
            <w:r w:rsidR="00F23001">
              <w:rPr>
                <w:noProof/>
                <w:webHidden/>
              </w:rPr>
            </w:r>
            <w:r w:rsidR="00F23001">
              <w:rPr>
                <w:noProof/>
                <w:webHidden/>
              </w:rPr>
              <w:fldChar w:fldCharType="separate"/>
            </w:r>
            <w:r w:rsidR="00F23001">
              <w:rPr>
                <w:noProof/>
                <w:webHidden/>
              </w:rPr>
              <w:t>2</w:t>
            </w:r>
            <w:r w:rsidR="00F23001">
              <w:rPr>
                <w:noProof/>
                <w:webHidden/>
              </w:rPr>
              <w:fldChar w:fldCharType="end"/>
            </w:r>
          </w:hyperlink>
        </w:p>
        <w:p w14:paraId="76AAE79F" w14:textId="11DCD8C7" w:rsidR="00F23001" w:rsidRDefault="00DD5043">
          <w:pPr>
            <w:pStyle w:val="TOC2"/>
            <w:rPr>
              <w:rFonts w:asciiTheme="minorHAnsi" w:eastAsiaTheme="minorEastAsia" w:hAnsiTheme="minorHAnsi" w:cstheme="minorBidi"/>
              <w:caps w:val="0"/>
              <w:color w:val="auto"/>
              <w:sz w:val="22"/>
              <w:szCs w:val="22"/>
            </w:rPr>
          </w:pPr>
          <w:hyperlink w:anchor="_Toc14960509" w:history="1">
            <w:r w:rsidR="00F23001" w:rsidRPr="00C92049">
              <w:rPr>
                <w:rStyle w:val="Hyperlink"/>
              </w:rPr>
              <w:t>Map It! Key Features</w:t>
            </w:r>
            <w:r w:rsidR="00F23001">
              <w:rPr>
                <w:webHidden/>
              </w:rPr>
              <w:tab/>
            </w:r>
            <w:r w:rsidR="00F23001">
              <w:rPr>
                <w:webHidden/>
              </w:rPr>
              <w:fldChar w:fldCharType="begin"/>
            </w:r>
            <w:r w:rsidR="00F23001">
              <w:rPr>
                <w:webHidden/>
              </w:rPr>
              <w:instrText xml:space="preserve"> PAGEREF _Toc14960509 \h </w:instrText>
            </w:r>
            <w:r w:rsidR="00F23001">
              <w:rPr>
                <w:webHidden/>
              </w:rPr>
            </w:r>
            <w:r w:rsidR="00F23001">
              <w:rPr>
                <w:webHidden/>
              </w:rPr>
              <w:fldChar w:fldCharType="separate"/>
            </w:r>
            <w:r w:rsidR="00F23001">
              <w:rPr>
                <w:webHidden/>
              </w:rPr>
              <w:t>2</w:t>
            </w:r>
            <w:r w:rsidR="00F23001">
              <w:rPr>
                <w:webHidden/>
              </w:rPr>
              <w:fldChar w:fldCharType="end"/>
            </w:r>
          </w:hyperlink>
        </w:p>
        <w:p w14:paraId="1584C63C" w14:textId="10B435AF" w:rsidR="00F23001" w:rsidRDefault="00DD5043">
          <w:pPr>
            <w:pStyle w:val="TOC2"/>
            <w:rPr>
              <w:rFonts w:asciiTheme="minorHAnsi" w:eastAsiaTheme="minorEastAsia" w:hAnsiTheme="minorHAnsi" w:cstheme="minorBidi"/>
              <w:caps w:val="0"/>
              <w:color w:val="auto"/>
              <w:sz w:val="22"/>
              <w:szCs w:val="22"/>
            </w:rPr>
          </w:pPr>
          <w:hyperlink w:anchor="_Toc14960510" w:history="1">
            <w:r w:rsidR="00F23001" w:rsidRPr="00C92049">
              <w:rPr>
                <w:rStyle w:val="Hyperlink"/>
              </w:rPr>
              <w:t>Map It! Launch Locations</w:t>
            </w:r>
            <w:r w:rsidR="00F23001">
              <w:rPr>
                <w:webHidden/>
              </w:rPr>
              <w:tab/>
            </w:r>
            <w:r w:rsidR="00F23001">
              <w:rPr>
                <w:webHidden/>
              </w:rPr>
              <w:fldChar w:fldCharType="begin"/>
            </w:r>
            <w:r w:rsidR="00F23001">
              <w:rPr>
                <w:webHidden/>
              </w:rPr>
              <w:instrText xml:space="preserve"> PAGEREF _Toc14960510 \h </w:instrText>
            </w:r>
            <w:r w:rsidR="00F23001">
              <w:rPr>
                <w:webHidden/>
              </w:rPr>
            </w:r>
            <w:r w:rsidR="00F23001">
              <w:rPr>
                <w:webHidden/>
              </w:rPr>
              <w:fldChar w:fldCharType="separate"/>
            </w:r>
            <w:r w:rsidR="00F23001">
              <w:rPr>
                <w:webHidden/>
              </w:rPr>
              <w:t>2</w:t>
            </w:r>
            <w:r w:rsidR="00F23001">
              <w:rPr>
                <w:webHidden/>
              </w:rPr>
              <w:fldChar w:fldCharType="end"/>
            </w:r>
          </w:hyperlink>
        </w:p>
        <w:p w14:paraId="21B5AEDC" w14:textId="66F92F5E" w:rsidR="00F23001" w:rsidRDefault="00DD5043">
          <w:pPr>
            <w:pStyle w:val="TOC2"/>
            <w:rPr>
              <w:rFonts w:asciiTheme="minorHAnsi" w:eastAsiaTheme="minorEastAsia" w:hAnsiTheme="minorHAnsi" w:cstheme="minorBidi"/>
              <w:caps w:val="0"/>
              <w:color w:val="auto"/>
              <w:sz w:val="22"/>
              <w:szCs w:val="22"/>
            </w:rPr>
          </w:pPr>
          <w:hyperlink w:anchor="_Toc14960511" w:history="1">
            <w:r w:rsidR="00F23001" w:rsidRPr="00C92049">
              <w:rPr>
                <w:rStyle w:val="Hyperlink"/>
              </w:rPr>
              <w:t>Map It! Iterations</w:t>
            </w:r>
            <w:r w:rsidR="00F23001">
              <w:rPr>
                <w:webHidden/>
              </w:rPr>
              <w:tab/>
            </w:r>
            <w:r w:rsidR="00F23001">
              <w:rPr>
                <w:webHidden/>
              </w:rPr>
              <w:fldChar w:fldCharType="begin"/>
            </w:r>
            <w:r w:rsidR="00F23001">
              <w:rPr>
                <w:webHidden/>
              </w:rPr>
              <w:instrText xml:space="preserve"> PAGEREF _Toc14960511 \h </w:instrText>
            </w:r>
            <w:r w:rsidR="00F23001">
              <w:rPr>
                <w:webHidden/>
              </w:rPr>
            </w:r>
            <w:r w:rsidR="00F23001">
              <w:rPr>
                <w:webHidden/>
              </w:rPr>
              <w:fldChar w:fldCharType="separate"/>
            </w:r>
            <w:r w:rsidR="00F23001">
              <w:rPr>
                <w:webHidden/>
              </w:rPr>
              <w:t>2</w:t>
            </w:r>
            <w:r w:rsidR="00F23001">
              <w:rPr>
                <w:webHidden/>
              </w:rPr>
              <w:fldChar w:fldCharType="end"/>
            </w:r>
          </w:hyperlink>
        </w:p>
        <w:p w14:paraId="5201F733" w14:textId="699D02B0" w:rsidR="00F23001" w:rsidRDefault="00DD5043">
          <w:pPr>
            <w:pStyle w:val="TOC1"/>
            <w:tabs>
              <w:tab w:val="right" w:leader="dot" w:pos="10610"/>
            </w:tabs>
            <w:rPr>
              <w:rFonts w:asciiTheme="minorHAnsi" w:eastAsiaTheme="minorEastAsia" w:hAnsiTheme="minorHAnsi" w:cstheme="minorBidi"/>
              <w:caps w:val="0"/>
              <w:noProof/>
              <w:color w:val="auto"/>
              <w:kern w:val="0"/>
              <w:sz w:val="22"/>
              <w:szCs w:val="22"/>
            </w:rPr>
          </w:pPr>
          <w:hyperlink w:anchor="_Toc14960512" w:history="1">
            <w:r w:rsidR="00F23001" w:rsidRPr="00C92049">
              <w:rPr>
                <w:rStyle w:val="Hyperlink"/>
                <w:noProof/>
              </w:rPr>
              <w:t>Phase One Expectations</w:t>
            </w:r>
            <w:r w:rsidR="00F23001">
              <w:rPr>
                <w:noProof/>
                <w:webHidden/>
              </w:rPr>
              <w:tab/>
            </w:r>
            <w:r w:rsidR="00F23001">
              <w:rPr>
                <w:noProof/>
                <w:webHidden/>
              </w:rPr>
              <w:fldChar w:fldCharType="begin"/>
            </w:r>
            <w:r w:rsidR="00F23001">
              <w:rPr>
                <w:noProof/>
                <w:webHidden/>
              </w:rPr>
              <w:instrText xml:space="preserve"> PAGEREF _Toc14960512 \h </w:instrText>
            </w:r>
            <w:r w:rsidR="00F23001">
              <w:rPr>
                <w:noProof/>
                <w:webHidden/>
              </w:rPr>
            </w:r>
            <w:r w:rsidR="00F23001">
              <w:rPr>
                <w:noProof/>
                <w:webHidden/>
              </w:rPr>
              <w:fldChar w:fldCharType="separate"/>
            </w:r>
            <w:r w:rsidR="00F23001">
              <w:rPr>
                <w:noProof/>
                <w:webHidden/>
              </w:rPr>
              <w:t>3</w:t>
            </w:r>
            <w:r w:rsidR="00F23001">
              <w:rPr>
                <w:noProof/>
                <w:webHidden/>
              </w:rPr>
              <w:fldChar w:fldCharType="end"/>
            </w:r>
          </w:hyperlink>
        </w:p>
        <w:p w14:paraId="30755218" w14:textId="2A2E8B89" w:rsidR="00F23001" w:rsidRDefault="00DD5043">
          <w:pPr>
            <w:pStyle w:val="TOC2"/>
            <w:rPr>
              <w:rFonts w:asciiTheme="minorHAnsi" w:eastAsiaTheme="minorEastAsia" w:hAnsiTheme="minorHAnsi" w:cstheme="minorBidi"/>
              <w:caps w:val="0"/>
              <w:color w:val="auto"/>
              <w:sz w:val="22"/>
              <w:szCs w:val="22"/>
            </w:rPr>
          </w:pPr>
          <w:hyperlink w:anchor="_Toc14960513" w:history="1">
            <w:r w:rsidR="00F23001" w:rsidRPr="00C92049">
              <w:rPr>
                <w:rStyle w:val="Hyperlink"/>
              </w:rPr>
              <w:t>Key Features</w:t>
            </w:r>
            <w:r w:rsidR="00F23001">
              <w:rPr>
                <w:webHidden/>
              </w:rPr>
              <w:tab/>
            </w:r>
            <w:r w:rsidR="00F23001">
              <w:rPr>
                <w:webHidden/>
              </w:rPr>
              <w:fldChar w:fldCharType="begin"/>
            </w:r>
            <w:r w:rsidR="00F23001">
              <w:rPr>
                <w:webHidden/>
              </w:rPr>
              <w:instrText xml:space="preserve"> PAGEREF _Toc14960513 \h </w:instrText>
            </w:r>
            <w:r w:rsidR="00F23001">
              <w:rPr>
                <w:webHidden/>
              </w:rPr>
            </w:r>
            <w:r w:rsidR="00F23001">
              <w:rPr>
                <w:webHidden/>
              </w:rPr>
              <w:fldChar w:fldCharType="separate"/>
            </w:r>
            <w:r w:rsidR="00F23001">
              <w:rPr>
                <w:webHidden/>
              </w:rPr>
              <w:t>3</w:t>
            </w:r>
            <w:r w:rsidR="00F23001">
              <w:rPr>
                <w:webHidden/>
              </w:rPr>
              <w:fldChar w:fldCharType="end"/>
            </w:r>
          </w:hyperlink>
        </w:p>
        <w:p w14:paraId="1FDB3225" w14:textId="2FC4230F" w:rsidR="00F23001" w:rsidRDefault="00DD5043">
          <w:pPr>
            <w:pStyle w:val="TOC2"/>
            <w:rPr>
              <w:rFonts w:asciiTheme="minorHAnsi" w:eastAsiaTheme="minorEastAsia" w:hAnsiTheme="minorHAnsi" w:cstheme="minorBidi"/>
              <w:caps w:val="0"/>
              <w:color w:val="auto"/>
              <w:sz w:val="22"/>
              <w:szCs w:val="22"/>
            </w:rPr>
          </w:pPr>
          <w:hyperlink w:anchor="_Toc14960514" w:history="1">
            <w:r w:rsidR="00F23001" w:rsidRPr="00C92049">
              <w:rPr>
                <w:rStyle w:val="Hyperlink"/>
              </w:rPr>
              <w:t>Key Features Continued</w:t>
            </w:r>
            <w:r w:rsidR="00F23001">
              <w:rPr>
                <w:webHidden/>
              </w:rPr>
              <w:tab/>
            </w:r>
            <w:r w:rsidR="00F23001">
              <w:rPr>
                <w:webHidden/>
              </w:rPr>
              <w:fldChar w:fldCharType="begin"/>
            </w:r>
            <w:r w:rsidR="00F23001">
              <w:rPr>
                <w:webHidden/>
              </w:rPr>
              <w:instrText xml:space="preserve"> PAGEREF _Toc14960514 \h </w:instrText>
            </w:r>
            <w:r w:rsidR="00F23001">
              <w:rPr>
                <w:webHidden/>
              </w:rPr>
            </w:r>
            <w:r w:rsidR="00F23001">
              <w:rPr>
                <w:webHidden/>
              </w:rPr>
              <w:fldChar w:fldCharType="separate"/>
            </w:r>
            <w:r w:rsidR="00F23001">
              <w:rPr>
                <w:webHidden/>
              </w:rPr>
              <w:t>4</w:t>
            </w:r>
            <w:r w:rsidR="00F23001">
              <w:rPr>
                <w:webHidden/>
              </w:rPr>
              <w:fldChar w:fldCharType="end"/>
            </w:r>
          </w:hyperlink>
        </w:p>
        <w:p w14:paraId="371F7D99" w14:textId="3DDFCF1D" w:rsidR="00F23001" w:rsidRDefault="00DD5043">
          <w:pPr>
            <w:pStyle w:val="TOC1"/>
            <w:tabs>
              <w:tab w:val="right" w:leader="dot" w:pos="10610"/>
            </w:tabs>
            <w:rPr>
              <w:rFonts w:asciiTheme="minorHAnsi" w:eastAsiaTheme="minorEastAsia" w:hAnsiTheme="minorHAnsi" w:cstheme="minorBidi"/>
              <w:caps w:val="0"/>
              <w:noProof/>
              <w:color w:val="auto"/>
              <w:kern w:val="0"/>
              <w:sz w:val="22"/>
              <w:szCs w:val="22"/>
            </w:rPr>
          </w:pPr>
          <w:hyperlink w:anchor="_Toc14960515" w:history="1">
            <w:r w:rsidR="00F23001" w:rsidRPr="00C92049">
              <w:rPr>
                <w:rStyle w:val="Hyperlink"/>
                <w:noProof/>
              </w:rPr>
              <w:t>User Interface prototype</w:t>
            </w:r>
            <w:r w:rsidR="00F23001">
              <w:rPr>
                <w:noProof/>
                <w:webHidden/>
              </w:rPr>
              <w:tab/>
            </w:r>
            <w:r w:rsidR="00F23001">
              <w:rPr>
                <w:noProof/>
                <w:webHidden/>
              </w:rPr>
              <w:fldChar w:fldCharType="begin"/>
            </w:r>
            <w:r w:rsidR="00F23001">
              <w:rPr>
                <w:noProof/>
                <w:webHidden/>
              </w:rPr>
              <w:instrText xml:space="preserve"> PAGEREF _Toc14960515 \h </w:instrText>
            </w:r>
            <w:r w:rsidR="00F23001">
              <w:rPr>
                <w:noProof/>
                <w:webHidden/>
              </w:rPr>
            </w:r>
            <w:r w:rsidR="00F23001">
              <w:rPr>
                <w:noProof/>
                <w:webHidden/>
              </w:rPr>
              <w:fldChar w:fldCharType="separate"/>
            </w:r>
            <w:r w:rsidR="00F23001">
              <w:rPr>
                <w:noProof/>
                <w:webHidden/>
              </w:rPr>
              <w:t>6</w:t>
            </w:r>
            <w:r w:rsidR="00F23001">
              <w:rPr>
                <w:noProof/>
                <w:webHidden/>
              </w:rPr>
              <w:fldChar w:fldCharType="end"/>
            </w:r>
          </w:hyperlink>
        </w:p>
        <w:p w14:paraId="4E222D59" w14:textId="36EE22C1" w:rsidR="00F23001" w:rsidRDefault="00DD5043">
          <w:pPr>
            <w:pStyle w:val="TOC1"/>
            <w:tabs>
              <w:tab w:val="right" w:leader="dot" w:pos="10610"/>
            </w:tabs>
            <w:rPr>
              <w:rFonts w:asciiTheme="minorHAnsi" w:eastAsiaTheme="minorEastAsia" w:hAnsiTheme="minorHAnsi" w:cstheme="minorBidi"/>
              <w:caps w:val="0"/>
              <w:noProof/>
              <w:color w:val="auto"/>
              <w:kern w:val="0"/>
              <w:sz w:val="22"/>
              <w:szCs w:val="22"/>
            </w:rPr>
          </w:pPr>
          <w:hyperlink w:anchor="_Toc14960516" w:history="1">
            <w:r w:rsidR="00F23001" w:rsidRPr="00C92049">
              <w:rPr>
                <w:rStyle w:val="Hyperlink"/>
                <w:noProof/>
              </w:rPr>
              <w:t>Notes</w:t>
            </w:r>
            <w:r w:rsidR="00F23001">
              <w:rPr>
                <w:noProof/>
                <w:webHidden/>
              </w:rPr>
              <w:tab/>
            </w:r>
            <w:r w:rsidR="00F23001">
              <w:rPr>
                <w:noProof/>
                <w:webHidden/>
              </w:rPr>
              <w:fldChar w:fldCharType="begin"/>
            </w:r>
            <w:r w:rsidR="00F23001">
              <w:rPr>
                <w:noProof/>
                <w:webHidden/>
              </w:rPr>
              <w:instrText xml:space="preserve"> PAGEREF _Toc14960516 \h </w:instrText>
            </w:r>
            <w:r w:rsidR="00F23001">
              <w:rPr>
                <w:noProof/>
                <w:webHidden/>
              </w:rPr>
            </w:r>
            <w:r w:rsidR="00F23001">
              <w:rPr>
                <w:noProof/>
                <w:webHidden/>
              </w:rPr>
              <w:fldChar w:fldCharType="separate"/>
            </w:r>
            <w:r w:rsidR="00F23001">
              <w:rPr>
                <w:noProof/>
                <w:webHidden/>
              </w:rPr>
              <w:t>7</w:t>
            </w:r>
            <w:r w:rsidR="00F23001">
              <w:rPr>
                <w:noProof/>
                <w:webHidden/>
              </w:rPr>
              <w:fldChar w:fldCharType="end"/>
            </w:r>
          </w:hyperlink>
        </w:p>
        <w:p w14:paraId="730422CF" w14:textId="1A792524" w:rsidR="00081655" w:rsidRDefault="00081655" w:rsidP="002E02A8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  <w:r w:rsidR="0075582D">
            <w:rPr>
              <w:b/>
              <w:bCs/>
              <w:noProof/>
            </w:rPr>
            <w:t xml:space="preserve"> </w:t>
          </w:r>
        </w:p>
      </w:sdtContent>
    </w:sdt>
    <w:p w14:paraId="00B8572A" w14:textId="0BF1B1C7" w:rsidR="00902F57" w:rsidRDefault="00902F57">
      <w:pPr>
        <w:spacing w:after="160" w:line="259" w:lineRule="auto"/>
      </w:pPr>
    </w:p>
    <w:p w14:paraId="3AF49264" w14:textId="77777777" w:rsidR="00081655" w:rsidRDefault="00081655">
      <w:pPr>
        <w:spacing w:after="160" w:line="259" w:lineRule="auto"/>
      </w:pPr>
      <w:r>
        <w:br w:type="page"/>
      </w:r>
    </w:p>
    <w:p w14:paraId="4BE1D471" w14:textId="1CC41F41" w:rsidR="00677088" w:rsidRPr="00824E9A" w:rsidRDefault="00893F05" w:rsidP="00677088">
      <w:pPr>
        <w:pStyle w:val="Heading1"/>
      </w:pPr>
      <w:r>
        <w:lastRenderedPageBreak/>
        <w:t xml:space="preserve"> </w:t>
      </w:r>
      <w:bookmarkStart w:id="0" w:name="_Toc14960508"/>
      <w:r w:rsidR="00534EA3">
        <w:t>Phase One Overview</w:t>
      </w:r>
      <w:bookmarkEnd w:id="0"/>
    </w:p>
    <w:p w14:paraId="15A76F3E" w14:textId="6570AC39" w:rsidR="00977C13" w:rsidRDefault="00220815" w:rsidP="00534EA3">
      <w:pPr>
        <w:rPr>
          <w:lang w:eastAsia="ja-JP"/>
        </w:rPr>
      </w:pPr>
      <w:r>
        <w:rPr>
          <w:lang w:eastAsia="ja-JP"/>
        </w:rPr>
        <w:br/>
      </w:r>
      <w:r w:rsidR="00534EA3">
        <w:rPr>
          <w:lang w:eastAsia="ja-JP"/>
        </w:rPr>
        <w:t xml:space="preserve">Phase </w:t>
      </w:r>
      <w:r w:rsidR="003D0B92">
        <w:rPr>
          <w:lang w:eastAsia="ja-JP"/>
        </w:rPr>
        <w:t>O</w:t>
      </w:r>
      <w:r w:rsidR="00534EA3">
        <w:rPr>
          <w:lang w:eastAsia="ja-JP"/>
        </w:rPr>
        <w:t xml:space="preserve">ne of the </w:t>
      </w:r>
      <w:r w:rsidR="00534EA3" w:rsidRPr="00534EA3">
        <w:rPr>
          <w:b/>
          <w:bCs/>
          <w:lang w:eastAsia="ja-JP"/>
        </w:rPr>
        <w:t>Universal Mapping Tool (GeoXplorer)</w:t>
      </w:r>
      <w:r w:rsidR="00534EA3">
        <w:rPr>
          <w:lang w:eastAsia="ja-JP"/>
        </w:rPr>
        <w:t xml:space="preserve"> will be a replacement of the current </w:t>
      </w:r>
      <w:r w:rsidR="00534EA3" w:rsidRPr="00534EA3">
        <w:rPr>
          <w:b/>
          <w:bCs/>
          <w:lang w:eastAsia="ja-JP"/>
        </w:rPr>
        <w:t>Map It!</w:t>
      </w:r>
      <w:r w:rsidR="00534EA3">
        <w:rPr>
          <w:lang w:eastAsia="ja-JP"/>
        </w:rPr>
        <w:t xml:space="preserve"> to</w:t>
      </w:r>
      <w:r w:rsidR="003D0B92">
        <w:rPr>
          <w:lang w:eastAsia="ja-JP"/>
        </w:rPr>
        <w:t>ol</w:t>
      </w:r>
      <w:r w:rsidR="00534EA3">
        <w:rPr>
          <w:lang w:eastAsia="ja-JP"/>
        </w:rPr>
        <w:t xml:space="preserve"> currently used on search results and entity profile pages. The application will include all of </w:t>
      </w:r>
      <w:r w:rsidR="00534EA3" w:rsidRPr="00534EA3">
        <w:rPr>
          <w:b/>
          <w:bCs/>
          <w:lang w:eastAsia="ja-JP"/>
        </w:rPr>
        <w:t>Map It!</w:t>
      </w:r>
      <w:r w:rsidR="00534EA3" w:rsidRPr="003D0B92">
        <w:rPr>
          <w:lang w:eastAsia="ja-JP"/>
        </w:rPr>
        <w:t>’s</w:t>
      </w:r>
      <w:r w:rsidR="00534EA3">
        <w:rPr>
          <w:lang w:eastAsia="ja-JP"/>
        </w:rPr>
        <w:t xml:space="preserve"> base functionality as well as additional features outlined within this document.</w:t>
      </w:r>
    </w:p>
    <w:p w14:paraId="51016796" w14:textId="70748DBE" w:rsidR="00534EA3" w:rsidRPr="00824E9A" w:rsidRDefault="00534EA3" w:rsidP="00534EA3">
      <w:pPr>
        <w:pStyle w:val="Heading2"/>
        <w:rPr>
          <w:rStyle w:val="Heading2Char"/>
          <w:caps/>
        </w:rPr>
      </w:pPr>
      <w:bookmarkStart w:id="1" w:name="_Toc14960509"/>
      <w:r>
        <w:rPr>
          <w:rStyle w:val="Heading2Char"/>
          <w:caps/>
        </w:rPr>
        <w:t xml:space="preserve">Map It! </w:t>
      </w:r>
      <w:r w:rsidR="00CF55DC">
        <w:rPr>
          <w:rStyle w:val="Heading2Char"/>
          <w:caps/>
        </w:rPr>
        <w:t xml:space="preserve">Key </w:t>
      </w:r>
      <w:r w:rsidR="00E31745">
        <w:rPr>
          <w:rStyle w:val="Heading2Char"/>
          <w:caps/>
        </w:rPr>
        <w:t>Features</w:t>
      </w:r>
      <w:bookmarkEnd w:id="1"/>
    </w:p>
    <w:p w14:paraId="3DEFC6D3" w14:textId="09D7EAC1" w:rsidR="00534EA3" w:rsidRDefault="00534EA3" w:rsidP="00534EA3">
      <w:r>
        <w:t xml:space="preserve">Basic features for all iterations of </w:t>
      </w:r>
      <w:r w:rsidRPr="00EB39DC">
        <w:rPr>
          <w:b/>
          <w:bCs/>
        </w:rPr>
        <w:t>Map It!</w:t>
      </w:r>
      <w:r w:rsidR="002D6801">
        <w:rPr>
          <w:b/>
          <w:bCs/>
        </w:rPr>
        <w:t xml:space="preserve"> </w:t>
      </w:r>
      <w:r>
        <w:t>:</w:t>
      </w:r>
    </w:p>
    <w:p w14:paraId="32AB649F" w14:textId="77777777" w:rsidR="00534EA3" w:rsidRPr="005D0B31" w:rsidRDefault="00534EA3" w:rsidP="00534EA3">
      <w:pPr>
        <w:pStyle w:val="ListParagraph"/>
        <w:numPr>
          <w:ilvl w:val="0"/>
          <w:numId w:val="5"/>
        </w:numPr>
        <w:rPr>
          <w:szCs w:val="20"/>
        </w:rPr>
      </w:pPr>
      <w:r>
        <w:rPr>
          <w:b/>
          <w:bCs/>
          <w:szCs w:val="20"/>
        </w:rPr>
        <w:t>Result Index</w:t>
      </w:r>
    </w:p>
    <w:p w14:paraId="743FE4AD" w14:textId="77777777" w:rsidR="00534EA3" w:rsidRDefault="00534EA3" w:rsidP="00534EA3">
      <w:pPr>
        <w:pStyle w:val="ListParagraph"/>
        <w:numPr>
          <w:ilvl w:val="1"/>
          <w:numId w:val="5"/>
        </w:numPr>
        <w:rPr>
          <w:szCs w:val="20"/>
        </w:rPr>
      </w:pPr>
      <w:r>
        <w:rPr>
          <w:szCs w:val="20"/>
        </w:rPr>
        <w:t>List of markers associated with the requested data</w:t>
      </w:r>
    </w:p>
    <w:p w14:paraId="5234B489" w14:textId="77777777" w:rsidR="00534EA3" w:rsidRDefault="00534EA3" w:rsidP="00534EA3">
      <w:pPr>
        <w:pStyle w:val="ListParagraph"/>
        <w:numPr>
          <w:ilvl w:val="0"/>
          <w:numId w:val="5"/>
        </w:numPr>
        <w:rPr>
          <w:b/>
          <w:bCs/>
          <w:szCs w:val="20"/>
        </w:rPr>
      </w:pPr>
      <w:r>
        <w:rPr>
          <w:b/>
          <w:bCs/>
          <w:szCs w:val="20"/>
        </w:rPr>
        <w:t>Map Layers</w:t>
      </w:r>
    </w:p>
    <w:p w14:paraId="4AFED6FE" w14:textId="77777777" w:rsidR="00534EA3" w:rsidRPr="00A709FD" w:rsidRDefault="00534EA3" w:rsidP="00534EA3">
      <w:pPr>
        <w:pStyle w:val="ListParagraph"/>
        <w:numPr>
          <w:ilvl w:val="1"/>
          <w:numId w:val="5"/>
        </w:numPr>
        <w:rPr>
          <w:b/>
          <w:bCs/>
          <w:szCs w:val="20"/>
        </w:rPr>
      </w:pPr>
      <w:r>
        <w:rPr>
          <w:szCs w:val="20"/>
        </w:rPr>
        <w:t>NERC Regions, Transmissions lines, Coal Beds, Oil &amp; Gas Basins, Resource Plays</w:t>
      </w:r>
    </w:p>
    <w:p w14:paraId="2D8AA557" w14:textId="77777777" w:rsidR="00534EA3" w:rsidRPr="00A709FD" w:rsidRDefault="00534EA3" w:rsidP="00534EA3">
      <w:pPr>
        <w:pStyle w:val="ListParagraph"/>
        <w:numPr>
          <w:ilvl w:val="0"/>
          <w:numId w:val="5"/>
        </w:numPr>
        <w:rPr>
          <w:b/>
          <w:bCs/>
          <w:szCs w:val="20"/>
        </w:rPr>
      </w:pPr>
      <w:r>
        <w:rPr>
          <w:b/>
          <w:bCs/>
          <w:szCs w:val="20"/>
        </w:rPr>
        <w:t xml:space="preserve">Basic </w:t>
      </w:r>
      <w:r w:rsidRPr="00A709FD">
        <w:rPr>
          <w:b/>
          <w:bCs/>
          <w:szCs w:val="20"/>
        </w:rPr>
        <w:t>Results Summary</w:t>
      </w:r>
    </w:p>
    <w:p w14:paraId="3AF5D6FE" w14:textId="77777777" w:rsidR="00534EA3" w:rsidRDefault="00534EA3" w:rsidP="00534EA3">
      <w:pPr>
        <w:pStyle w:val="ListParagraph"/>
        <w:numPr>
          <w:ilvl w:val="1"/>
          <w:numId w:val="5"/>
        </w:numPr>
        <w:rPr>
          <w:b/>
          <w:bCs/>
          <w:szCs w:val="20"/>
        </w:rPr>
      </w:pPr>
      <w:r>
        <w:rPr>
          <w:szCs w:val="20"/>
        </w:rPr>
        <w:t>Displaying X,XXX of XXX,XXX Results</w:t>
      </w:r>
    </w:p>
    <w:p w14:paraId="0445A6B1" w14:textId="2CAC81C0" w:rsidR="00534EA3" w:rsidRDefault="00534EA3" w:rsidP="00534EA3">
      <w:pPr>
        <w:pStyle w:val="Heading2"/>
        <w:rPr>
          <w:rStyle w:val="Heading2Char"/>
          <w:caps/>
        </w:rPr>
      </w:pPr>
      <w:bookmarkStart w:id="2" w:name="_Toc14960510"/>
      <w:r>
        <w:rPr>
          <w:rStyle w:val="Heading2Char"/>
          <w:caps/>
        </w:rPr>
        <w:t>Map It! Launch Locations</w:t>
      </w:r>
      <w:bookmarkEnd w:id="2"/>
    </w:p>
    <w:p w14:paraId="7F1894A9" w14:textId="77777777" w:rsidR="00534EA3" w:rsidRDefault="00534EA3" w:rsidP="00534EA3">
      <w:r>
        <w:t>The Map It! function can be launched from within the following places:</w:t>
      </w:r>
    </w:p>
    <w:p w14:paraId="6D0C18B8" w14:textId="77777777" w:rsidR="00534EA3" w:rsidRPr="00A709FD" w:rsidRDefault="00534EA3" w:rsidP="00534EA3">
      <w:pPr>
        <w:pStyle w:val="ListParagraph"/>
        <w:numPr>
          <w:ilvl w:val="0"/>
          <w:numId w:val="5"/>
        </w:numPr>
        <w:rPr>
          <w:b/>
          <w:bCs/>
          <w:szCs w:val="20"/>
        </w:rPr>
      </w:pPr>
      <w:r w:rsidRPr="00A709FD">
        <w:rPr>
          <w:b/>
          <w:bCs/>
          <w:szCs w:val="20"/>
        </w:rPr>
        <w:t>Search Results Pages</w:t>
      </w:r>
    </w:p>
    <w:p w14:paraId="041D3878" w14:textId="77777777" w:rsidR="00534EA3" w:rsidRPr="00A709FD" w:rsidRDefault="00534EA3" w:rsidP="00534EA3">
      <w:pPr>
        <w:pStyle w:val="ListParagraph"/>
        <w:numPr>
          <w:ilvl w:val="1"/>
          <w:numId w:val="5"/>
        </w:numPr>
        <w:rPr>
          <w:szCs w:val="20"/>
        </w:rPr>
      </w:pPr>
      <w:r w:rsidRPr="00A709FD">
        <w:rPr>
          <w:szCs w:val="20"/>
        </w:rPr>
        <w:t>Project, Plant, Unit, Boiler, Drive, Mining Equipment, Other Equipment, Offline Events, Pipeline, Production Field,</w:t>
      </w:r>
      <w:r>
        <w:rPr>
          <w:szCs w:val="20"/>
        </w:rPr>
        <w:t xml:space="preserve"> </w:t>
      </w:r>
      <w:r w:rsidRPr="00A709FD">
        <w:rPr>
          <w:szCs w:val="20"/>
        </w:rPr>
        <w:t>Transmission Line</w:t>
      </w:r>
    </w:p>
    <w:p w14:paraId="700BFD2D" w14:textId="77777777" w:rsidR="00534EA3" w:rsidRPr="00A709FD" w:rsidRDefault="00534EA3" w:rsidP="00534EA3">
      <w:pPr>
        <w:pStyle w:val="ListParagraph"/>
        <w:numPr>
          <w:ilvl w:val="0"/>
          <w:numId w:val="5"/>
        </w:numPr>
        <w:rPr>
          <w:b/>
          <w:bCs/>
          <w:szCs w:val="20"/>
        </w:rPr>
      </w:pPr>
      <w:r w:rsidRPr="00A709FD">
        <w:rPr>
          <w:b/>
          <w:bCs/>
          <w:szCs w:val="20"/>
        </w:rPr>
        <w:t>Report / Profile Pages</w:t>
      </w:r>
    </w:p>
    <w:p w14:paraId="16FCA049" w14:textId="77777777" w:rsidR="00534EA3" w:rsidRPr="00A709FD" w:rsidRDefault="00534EA3" w:rsidP="00534EA3">
      <w:pPr>
        <w:pStyle w:val="ListParagraph"/>
        <w:numPr>
          <w:ilvl w:val="1"/>
          <w:numId w:val="5"/>
        </w:numPr>
        <w:rPr>
          <w:szCs w:val="20"/>
        </w:rPr>
      </w:pPr>
      <w:r w:rsidRPr="00A709FD">
        <w:rPr>
          <w:szCs w:val="20"/>
        </w:rPr>
        <w:t>Project, Plant, Unit, Boiler, Drive, Mining Equipment, Other Equipment, Offline Events, Pipeline, Production Field,</w:t>
      </w:r>
      <w:r>
        <w:rPr>
          <w:szCs w:val="20"/>
        </w:rPr>
        <w:t xml:space="preserve"> </w:t>
      </w:r>
      <w:r w:rsidRPr="00A709FD">
        <w:rPr>
          <w:szCs w:val="20"/>
        </w:rPr>
        <w:t>Transmission Line</w:t>
      </w:r>
    </w:p>
    <w:p w14:paraId="749DCA96" w14:textId="70FA771E" w:rsidR="00534EA3" w:rsidRDefault="00534EA3" w:rsidP="00534EA3">
      <w:pPr>
        <w:pStyle w:val="Heading2"/>
        <w:rPr>
          <w:rStyle w:val="Heading2Char"/>
          <w:caps/>
        </w:rPr>
      </w:pPr>
      <w:bookmarkStart w:id="3" w:name="_Toc14960511"/>
      <w:r>
        <w:rPr>
          <w:rStyle w:val="Heading2Char"/>
          <w:caps/>
        </w:rPr>
        <w:t>Map It! Iterations</w:t>
      </w:r>
      <w:bookmarkEnd w:id="3"/>
    </w:p>
    <w:p w14:paraId="6471D3ED" w14:textId="77777777" w:rsidR="00534EA3" w:rsidRDefault="00534EA3" w:rsidP="00534EA3">
      <w:r>
        <w:t xml:space="preserve">Depending on the requested resources, additional features are included with the initial </w:t>
      </w:r>
      <w:r w:rsidRPr="00165340">
        <w:rPr>
          <w:b/>
          <w:bCs/>
        </w:rPr>
        <w:t>Map It!</w:t>
      </w:r>
      <w:r>
        <w:t xml:space="preserve"> features.</w:t>
      </w:r>
    </w:p>
    <w:p w14:paraId="7DDC199D" w14:textId="77777777" w:rsidR="00534EA3" w:rsidRDefault="00534EA3" w:rsidP="00534EA3">
      <w:pPr>
        <w:pStyle w:val="ListParagraph"/>
        <w:numPr>
          <w:ilvl w:val="0"/>
          <w:numId w:val="5"/>
        </w:numPr>
        <w:rPr>
          <w:b/>
          <w:bCs/>
          <w:szCs w:val="20"/>
        </w:rPr>
      </w:pPr>
      <w:r>
        <w:rPr>
          <w:b/>
          <w:bCs/>
          <w:szCs w:val="20"/>
        </w:rPr>
        <w:t>Transmission Line Search</w:t>
      </w:r>
    </w:p>
    <w:p w14:paraId="7FCF9929" w14:textId="77777777" w:rsidR="00534EA3" w:rsidRPr="00A709FD" w:rsidRDefault="00534EA3" w:rsidP="00534EA3">
      <w:pPr>
        <w:pStyle w:val="ListParagraph"/>
        <w:numPr>
          <w:ilvl w:val="1"/>
          <w:numId w:val="5"/>
        </w:numPr>
        <w:rPr>
          <w:b/>
          <w:bCs/>
          <w:szCs w:val="20"/>
        </w:rPr>
      </w:pPr>
      <w:r>
        <w:rPr>
          <w:szCs w:val="20"/>
        </w:rPr>
        <w:t>Transmission Line Connections points</w:t>
      </w:r>
    </w:p>
    <w:p w14:paraId="5A33C748" w14:textId="77777777" w:rsidR="00534EA3" w:rsidRPr="00A709FD" w:rsidRDefault="00534EA3" w:rsidP="00534EA3">
      <w:pPr>
        <w:pStyle w:val="ListParagraph"/>
        <w:numPr>
          <w:ilvl w:val="1"/>
          <w:numId w:val="5"/>
        </w:numPr>
        <w:rPr>
          <w:b/>
          <w:bCs/>
          <w:szCs w:val="20"/>
        </w:rPr>
      </w:pPr>
      <w:r>
        <w:rPr>
          <w:szCs w:val="20"/>
        </w:rPr>
        <w:t>Point A to Point B Poly Lines of Transmission lines</w:t>
      </w:r>
    </w:p>
    <w:p w14:paraId="0F710C12" w14:textId="77777777" w:rsidR="00534EA3" w:rsidRPr="00A709FD" w:rsidRDefault="00534EA3" w:rsidP="00534EA3">
      <w:pPr>
        <w:pStyle w:val="ListParagraph"/>
        <w:numPr>
          <w:ilvl w:val="1"/>
          <w:numId w:val="5"/>
        </w:numPr>
        <w:rPr>
          <w:b/>
          <w:bCs/>
          <w:szCs w:val="20"/>
        </w:rPr>
      </w:pPr>
      <w:r>
        <w:rPr>
          <w:noProof/>
        </w:rPr>
        <w:drawing>
          <wp:anchor distT="0" distB="0" distL="114300" distR="114300" simplePos="0" relativeHeight="251707392" behindDoc="1" locked="0" layoutInCell="1" allowOverlap="1" wp14:anchorId="7BCA475A" wp14:editId="1A203252">
            <wp:simplePos x="0" y="0"/>
            <wp:positionH relativeFrom="page">
              <wp:align>right</wp:align>
            </wp:positionH>
            <wp:positionV relativeFrom="paragraph">
              <wp:posOffset>135890</wp:posOffset>
            </wp:positionV>
            <wp:extent cx="3735070" cy="2441575"/>
            <wp:effectExtent l="0" t="0" r="0" b="0"/>
            <wp:wrapSquare wrapText="bothSides"/>
            <wp:docPr id="4" name="Picture 4" descr="C:\Users\rmcmaster.AD\Desktop\map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mcmaster.AD\Desktop\mapi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07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Cs w:val="20"/>
        </w:rPr>
        <w:t>Markers for:</w:t>
      </w:r>
    </w:p>
    <w:p w14:paraId="7EE8CC20" w14:textId="77777777" w:rsidR="00534EA3" w:rsidRPr="00A709FD" w:rsidRDefault="00534EA3" w:rsidP="00534EA3">
      <w:pPr>
        <w:pStyle w:val="ListParagraph"/>
        <w:numPr>
          <w:ilvl w:val="2"/>
          <w:numId w:val="5"/>
        </w:numPr>
        <w:rPr>
          <w:b/>
          <w:bCs/>
          <w:szCs w:val="20"/>
        </w:rPr>
      </w:pPr>
      <w:r>
        <w:rPr>
          <w:szCs w:val="20"/>
        </w:rPr>
        <w:t>Origination</w:t>
      </w:r>
    </w:p>
    <w:p w14:paraId="43EBF3AB" w14:textId="77777777" w:rsidR="00534EA3" w:rsidRPr="00A709FD" w:rsidRDefault="00534EA3" w:rsidP="00534EA3">
      <w:pPr>
        <w:pStyle w:val="ListParagraph"/>
        <w:numPr>
          <w:ilvl w:val="2"/>
          <w:numId w:val="5"/>
        </w:numPr>
        <w:rPr>
          <w:b/>
          <w:bCs/>
          <w:szCs w:val="20"/>
        </w:rPr>
      </w:pPr>
      <w:r>
        <w:rPr>
          <w:szCs w:val="20"/>
        </w:rPr>
        <w:t>Destination</w:t>
      </w:r>
    </w:p>
    <w:p w14:paraId="4DEFAD54" w14:textId="77777777" w:rsidR="00534EA3" w:rsidRPr="00A709FD" w:rsidRDefault="00534EA3" w:rsidP="00534EA3">
      <w:pPr>
        <w:pStyle w:val="ListParagraph"/>
        <w:numPr>
          <w:ilvl w:val="2"/>
          <w:numId w:val="5"/>
        </w:numPr>
        <w:rPr>
          <w:b/>
          <w:bCs/>
          <w:szCs w:val="20"/>
        </w:rPr>
      </w:pPr>
      <w:r>
        <w:rPr>
          <w:szCs w:val="20"/>
        </w:rPr>
        <w:t>Connection points</w:t>
      </w:r>
    </w:p>
    <w:p w14:paraId="7ED950EB" w14:textId="77777777" w:rsidR="00534EA3" w:rsidRDefault="00534EA3" w:rsidP="00534EA3">
      <w:pPr>
        <w:pStyle w:val="ListParagraph"/>
        <w:numPr>
          <w:ilvl w:val="0"/>
          <w:numId w:val="5"/>
        </w:numPr>
        <w:rPr>
          <w:b/>
          <w:bCs/>
          <w:szCs w:val="20"/>
        </w:rPr>
      </w:pPr>
      <w:r>
        <w:rPr>
          <w:b/>
          <w:bCs/>
          <w:szCs w:val="20"/>
        </w:rPr>
        <w:t>Pipeline Search</w:t>
      </w:r>
    </w:p>
    <w:p w14:paraId="72024CAA" w14:textId="77777777" w:rsidR="00534EA3" w:rsidRPr="00A709FD" w:rsidRDefault="00534EA3" w:rsidP="00534EA3">
      <w:pPr>
        <w:pStyle w:val="ListParagraph"/>
        <w:numPr>
          <w:ilvl w:val="1"/>
          <w:numId w:val="5"/>
        </w:numPr>
        <w:rPr>
          <w:b/>
          <w:bCs/>
          <w:szCs w:val="20"/>
        </w:rPr>
      </w:pPr>
      <w:r>
        <w:rPr>
          <w:szCs w:val="20"/>
        </w:rPr>
        <w:t>Pipeline Connections points</w:t>
      </w:r>
    </w:p>
    <w:p w14:paraId="5D441B5A" w14:textId="77777777" w:rsidR="00534EA3" w:rsidRPr="000B44E1" w:rsidRDefault="00534EA3" w:rsidP="00534EA3">
      <w:pPr>
        <w:pStyle w:val="ListParagraph"/>
        <w:numPr>
          <w:ilvl w:val="1"/>
          <w:numId w:val="5"/>
        </w:numPr>
        <w:rPr>
          <w:b/>
          <w:bCs/>
          <w:szCs w:val="20"/>
        </w:rPr>
      </w:pPr>
      <w:r>
        <w:rPr>
          <w:szCs w:val="20"/>
        </w:rPr>
        <w:t>Point A to Point B Poly Lines of Pipelines</w:t>
      </w:r>
    </w:p>
    <w:p w14:paraId="18DA46CE" w14:textId="77777777" w:rsidR="00534EA3" w:rsidRPr="00A709FD" w:rsidRDefault="00534EA3" w:rsidP="00534EA3">
      <w:pPr>
        <w:pStyle w:val="ListParagraph"/>
        <w:numPr>
          <w:ilvl w:val="1"/>
          <w:numId w:val="5"/>
        </w:numPr>
        <w:rPr>
          <w:b/>
          <w:bCs/>
          <w:szCs w:val="20"/>
        </w:rPr>
      </w:pPr>
      <w:r>
        <w:rPr>
          <w:szCs w:val="20"/>
        </w:rPr>
        <w:t>Import and isolate Pipeline Systems</w:t>
      </w:r>
    </w:p>
    <w:p w14:paraId="08DB1106" w14:textId="77777777" w:rsidR="00534EA3" w:rsidRPr="00A709FD" w:rsidRDefault="00534EA3" w:rsidP="00534EA3">
      <w:pPr>
        <w:pStyle w:val="ListParagraph"/>
        <w:numPr>
          <w:ilvl w:val="1"/>
          <w:numId w:val="5"/>
        </w:numPr>
        <w:rPr>
          <w:b/>
          <w:bCs/>
          <w:szCs w:val="20"/>
        </w:rPr>
      </w:pPr>
      <w:r>
        <w:rPr>
          <w:szCs w:val="20"/>
        </w:rPr>
        <w:t>Markers for:</w:t>
      </w:r>
    </w:p>
    <w:p w14:paraId="5728D1E5" w14:textId="77777777" w:rsidR="00534EA3" w:rsidRPr="00A709FD" w:rsidRDefault="00534EA3" w:rsidP="00534EA3">
      <w:pPr>
        <w:pStyle w:val="ListParagraph"/>
        <w:numPr>
          <w:ilvl w:val="2"/>
          <w:numId w:val="5"/>
        </w:numPr>
        <w:rPr>
          <w:b/>
          <w:bCs/>
          <w:szCs w:val="20"/>
        </w:rPr>
      </w:pPr>
      <w:r>
        <w:rPr>
          <w:szCs w:val="20"/>
        </w:rPr>
        <w:t>Origination</w:t>
      </w:r>
    </w:p>
    <w:p w14:paraId="5409194E" w14:textId="77777777" w:rsidR="00534EA3" w:rsidRPr="00A709FD" w:rsidRDefault="00534EA3" w:rsidP="00534EA3">
      <w:pPr>
        <w:pStyle w:val="ListParagraph"/>
        <w:numPr>
          <w:ilvl w:val="2"/>
          <w:numId w:val="5"/>
        </w:numPr>
        <w:rPr>
          <w:b/>
          <w:bCs/>
          <w:szCs w:val="20"/>
        </w:rPr>
      </w:pPr>
      <w:r>
        <w:rPr>
          <w:szCs w:val="20"/>
        </w:rPr>
        <w:t>Destination</w:t>
      </w:r>
    </w:p>
    <w:p w14:paraId="7C1C9A60" w14:textId="77777777" w:rsidR="00534EA3" w:rsidRPr="000B44E1" w:rsidRDefault="00534EA3" w:rsidP="00534EA3">
      <w:pPr>
        <w:pStyle w:val="ListParagraph"/>
        <w:numPr>
          <w:ilvl w:val="2"/>
          <w:numId w:val="5"/>
        </w:numPr>
        <w:rPr>
          <w:b/>
          <w:bCs/>
          <w:szCs w:val="20"/>
        </w:rPr>
      </w:pPr>
      <w:r>
        <w:rPr>
          <w:szCs w:val="20"/>
        </w:rPr>
        <w:t>Connection points</w:t>
      </w:r>
    </w:p>
    <w:p w14:paraId="705B5B4B" w14:textId="77777777" w:rsidR="00534EA3" w:rsidRDefault="00534EA3" w:rsidP="00534EA3">
      <w:pPr>
        <w:pStyle w:val="ListParagraph"/>
        <w:numPr>
          <w:ilvl w:val="1"/>
          <w:numId w:val="5"/>
        </w:numPr>
      </w:pPr>
      <w:r w:rsidRPr="000B44E1">
        <w:rPr>
          <w:szCs w:val="20"/>
        </w:rPr>
        <w:t>Toggle Markers and Lateral Pipelines</w:t>
      </w:r>
    </w:p>
    <w:p w14:paraId="172E419F" w14:textId="2EA2B272" w:rsidR="00677088" w:rsidRPr="00824E9A" w:rsidRDefault="00534EA3" w:rsidP="00677088">
      <w:pPr>
        <w:pStyle w:val="Heading1"/>
      </w:pPr>
      <w:bookmarkStart w:id="4" w:name="_Toc14960512"/>
      <w:r>
        <w:lastRenderedPageBreak/>
        <w:t>Phase One Expectations</w:t>
      </w:r>
      <w:bookmarkEnd w:id="4"/>
    </w:p>
    <w:p w14:paraId="00386F09" w14:textId="22987F0C" w:rsidR="00677088" w:rsidRDefault="00220815" w:rsidP="00677088">
      <w:pPr>
        <w:rPr>
          <w:caps/>
          <w:lang w:eastAsia="ja-JP"/>
        </w:rPr>
      </w:pPr>
      <w:r>
        <w:rPr>
          <w:lang w:eastAsia="ja-JP"/>
        </w:rPr>
        <w:br/>
      </w:r>
      <w:r w:rsidR="00534EA3">
        <w:rPr>
          <w:lang w:eastAsia="ja-JP"/>
        </w:rPr>
        <w:t xml:space="preserve">The ultimate goal of the </w:t>
      </w:r>
      <w:r w:rsidR="00534EA3" w:rsidRPr="00165340">
        <w:rPr>
          <w:b/>
          <w:bCs/>
          <w:lang w:eastAsia="ja-JP"/>
        </w:rPr>
        <w:t>Universal Mapping Application</w:t>
      </w:r>
      <w:r w:rsidR="00534EA3">
        <w:rPr>
          <w:b/>
          <w:bCs/>
        </w:rPr>
        <w:t xml:space="preserve"> (GeoXplorer)</w:t>
      </w:r>
      <w:r w:rsidR="00534EA3">
        <w:rPr>
          <w:lang w:eastAsia="ja-JP"/>
        </w:rPr>
        <w:t xml:space="preserve"> is to have one GIS based application to incorporate the features of all the GIS based applications.</w:t>
      </w:r>
    </w:p>
    <w:p w14:paraId="297682A2" w14:textId="432E56B0" w:rsidR="001E335F" w:rsidRPr="00824E9A" w:rsidRDefault="00CF55DC" w:rsidP="001E335F">
      <w:pPr>
        <w:pStyle w:val="Heading2"/>
        <w:rPr>
          <w:rStyle w:val="Heading2Char"/>
          <w:caps/>
        </w:rPr>
      </w:pPr>
      <w:bookmarkStart w:id="5" w:name="_Toc14960513"/>
      <w:r>
        <w:rPr>
          <w:rStyle w:val="Heading2Char"/>
          <w:caps/>
        </w:rPr>
        <w:t xml:space="preserve">Key </w:t>
      </w:r>
      <w:r w:rsidR="001E335F">
        <w:rPr>
          <w:rStyle w:val="Heading2Char"/>
          <w:caps/>
        </w:rPr>
        <w:t>Features</w:t>
      </w:r>
      <w:bookmarkEnd w:id="5"/>
    </w:p>
    <w:p w14:paraId="427E5260" w14:textId="1D2110D8" w:rsidR="001E335F" w:rsidRPr="00715941" w:rsidRDefault="00F26541" w:rsidP="001E335F">
      <w:pPr>
        <w:rPr>
          <w:sz w:val="18"/>
          <w:szCs w:val="22"/>
        </w:rPr>
      </w:pPr>
      <w:r w:rsidRPr="00715941">
        <w:rPr>
          <w:sz w:val="18"/>
          <w:szCs w:val="22"/>
        </w:rPr>
        <w:t>F</w:t>
      </w:r>
      <w:r w:rsidR="005972D7" w:rsidRPr="00715941">
        <w:rPr>
          <w:sz w:val="18"/>
          <w:szCs w:val="22"/>
        </w:rPr>
        <w:t>eatures of the</w:t>
      </w:r>
      <w:r w:rsidR="005972D7" w:rsidRPr="00715941">
        <w:rPr>
          <w:b/>
          <w:bCs/>
          <w:sz w:val="18"/>
          <w:szCs w:val="22"/>
        </w:rPr>
        <w:t xml:space="preserve"> </w:t>
      </w:r>
      <w:r w:rsidR="00534EA3" w:rsidRPr="00715941">
        <w:rPr>
          <w:b/>
          <w:bCs/>
          <w:sz w:val="18"/>
          <w:szCs w:val="22"/>
        </w:rPr>
        <w:t>Universal Mapping Tool (GeoXplorer)</w:t>
      </w:r>
      <w:r w:rsidR="001E335F" w:rsidRPr="00715941">
        <w:rPr>
          <w:sz w:val="18"/>
          <w:szCs w:val="22"/>
        </w:rPr>
        <w:t>:</w:t>
      </w:r>
    </w:p>
    <w:p w14:paraId="1888EC47" w14:textId="77777777" w:rsidR="00534EA3" w:rsidRPr="00715941" w:rsidRDefault="00534EA3" w:rsidP="00534EA3">
      <w:pPr>
        <w:pStyle w:val="ListParagraph"/>
        <w:numPr>
          <w:ilvl w:val="0"/>
          <w:numId w:val="5"/>
        </w:numPr>
        <w:rPr>
          <w:b/>
          <w:bCs/>
          <w:sz w:val="18"/>
          <w:szCs w:val="18"/>
        </w:rPr>
      </w:pPr>
      <w:r w:rsidRPr="00715941">
        <w:rPr>
          <w:b/>
          <w:bCs/>
          <w:sz w:val="18"/>
          <w:szCs w:val="18"/>
        </w:rPr>
        <w:t>Address Search</w:t>
      </w:r>
    </w:p>
    <w:p w14:paraId="6C4B947A" w14:textId="3AAECA62" w:rsidR="00D07633" w:rsidRPr="00715941" w:rsidRDefault="00534EA3" w:rsidP="00D07633">
      <w:pPr>
        <w:pStyle w:val="ListParagraph"/>
        <w:numPr>
          <w:ilvl w:val="1"/>
          <w:numId w:val="5"/>
        </w:numPr>
        <w:rPr>
          <w:i/>
          <w:iCs/>
          <w:sz w:val="18"/>
          <w:szCs w:val="18"/>
        </w:rPr>
      </w:pPr>
      <w:r w:rsidRPr="00715941">
        <w:rPr>
          <w:sz w:val="18"/>
          <w:szCs w:val="18"/>
        </w:rPr>
        <w:t>Allows user to search for a specific address and drops a</w:t>
      </w:r>
      <w:r w:rsidR="00D07633" w:rsidRPr="00715941">
        <w:rPr>
          <w:sz w:val="18"/>
          <w:szCs w:val="18"/>
        </w:rPr>
        <w:t>n interactive</w:t>
      </w:r>
      <w:r w:rsidRPr="00715941">
        <w:rPr>
          <w:sz w:val="18"/>
          <w:szCs w:val="18"/>
        </w:rPr>
        <w:t xml:space="preserve"> pin on the map</w:t>
      </w:r>
    </w:p>
    <w:p w14:paraId="57A2468E" w14:textId="77777777" w:rsidR="00D07633" w:rsidRPr="00715941" w:rsidRDefault="00D07633" w:rsidP="00757B20">
      <w:pPr>
        <w:pStyle w:val="ListParagraph"/>
        <w:numPr>
          <w:ilvl w:val="1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Address Search field</w:t>
      </w:r>
    </w:p>
    <w:p w14:paraId="0244C2F6" w14:textId="07799E57" w:rsidR="00D07633" w:rsidRPr="00715941" w:rsidRDefault="00D07633" w:rsidP="00D07633">
      <w:pPr>
        <w:pStyle w:val="ListParagraph"/>
        <w:numPr>
          <w:ilvl w:val="2"/>
          <w:numId w:val="5"/>
        </w:numPr>
        <w:rPr>
          <w:i/>
          <w:iCs/>
          <w:sz w:val="18"/>
          <w:szCs w:val="18"/>
        </w:rPr>
      </w:pPr>
      <w:r w:rsidRPr="00715941">
        <w:rPr>
          <w:noProof/>
          <w:sz w:val="18"/>
          <w:szCs w:val="20"/>
        </w:rPr>
        <w:drawing>
          <wp:inline distT="0" distB="0" distL="0" distR="0" wp14:anchorId="097D4528" wp14:editId="5F8E8F14">
            <wp:extent cx="2004646" cy="261320"/>
            <wp:effectExtent l="0" t="0" r="0" b="5715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718" cy="272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C2088" w14:textId="0B8C409E" w:rsidR="00D07633" w:rsidRPr="00715941" w:rsidRDefault="00D07633" w:rsidP="00D07633">
      <w:pPr>
        <w:pStyle w:val="ListParagraph"/>
        <w:numPr>
          <w:ilvl w:val="1"/>
          <w:numId w:val="5"/>
        </w:numPr>
        <w:rPr>
          <w:i/>
          <w:iCs/>
          <w:sz w:val="18"/>
          <w:szCs w:val="18"/>
        </w:rPr>
      </w:pPr>
      <w:r w:rsidRPr="00715941">
        <w:rPr>
          <w:i/>
          <w:iCs/>
          <w:sz w:val="18"/>
          <w:szCs w:val="18"/>
        </w:rPr>
        <w:t>Marker Placement</w:t>
      </w:r>
    </w:p>
    <w:p w14:paraId="16A36574" w14:textId="2AE5EC42" w:rsidR="00D07633" w:rsidRPr="00715941" w:rsidRDefault="00715941" w:rsidP="00D07633">
      <w:pPr>
        <w:pStyle w:val="ListParagraph"/>
        <w:numPr>
          <w:ilvl w:val="2"/>
          <w:numId w:val="5"/>
        </w:numPr>
        <w:rPr>
          <w:i/>
          <w:iCs/>
          <w:sz w:val="18"/>
          <w:szCs w:val="18"/>
        </w:rPr>
      </w:pPr>
      <w:r w:rsidRPr="00715941">
        <w:rPr>
          <w:noProof/>
          <w:sz w:val="18"/>
          <w:szCs w:val="20"/>
        </w:rPr>
        <w:drawing>
          <wp:anchor distT="0" distB="0" distL="114300" distR="114300" simplePos="0" relativeHeight="251776000" behindDoc="0" locked="0" layoutInCell="1" allowOverlap="1" wp14:anchorId="55F0AFAA" wp14:editId="44FE792C">
            <wp:simplePos x="0" y="0"/>
            <wp:positionH relativeFrom="column">
              <wp:posOffset>3702982</wp:posOffset>
            </wp:positionH>
            <wp:positionV relativeFrom="paragraph">
              <wp:posOffset>1180498</wp:posOffset>
            </wp:positionV>
            <wp:extent cx="1175657" cy="888209"/>
            <wp:effectExtent l="0" t="0" r="5715" b="7620"/>
            <wp:wrapNone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5657" cy="888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07633" w:rsidRPr="00715941">
        <w:rPr>
          <w:noProof/>
          <w:sz w:val="18"/>
          <w:szCs w:val="20"/>
        </w:rPr>
        <w:drawing>
          <wp:inline distT="0" distB="0" distL="0" distR="0" wp14:anchorId="1CC79634" wp14:editId="6C950012">
            <wp:extent cx="1502229" cy="1285976"/>
            <wp:effectExtent l="0" t="0" r="3175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229" cy="1285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4F01B" w14:textId="5F6FEA3A" w:rsidR="00D07633" w:rsidRPr="00715941" w:rsidRDefault="00D07633" w:rsidP="00D07633">
      <w:pPr>
        <w:pStyle w:val="ListParagraph"/>
        <w:numPr>
          <w:ilvl w:val="1"/>
          <w:numId w:val="5"/>
        </w:numPr>
        <w:rPr>
          <w:i/>
          <w:iCs/>
          <w:sz w:val="18"/>
          <w:szCs w:val="18"/>
        </w:rPr>
      </w:pPr>
      <w:r w:rsidRPr="00715941">
        <w:rPr>
          <w:sz w:val="18"/>
          <w:szCs w:val="18"/>
        </w:rPr>
        <w:t>Right-click on marker has the following options</w:t>
      </w:r>
    </w:p>
    <w:p w14:paraId="6F85DB8B" w14:textId="53BFAD4A" w:rsidR="003A0C74" w:rsidRPr="00715941" w:rsidRDefault="003A0C74" w:rsidP="003A0C74">
      <w:pPr>
        <w:pStyle w:val="ListParagraph"/>
        <w:numPr>
          <w:ilvl w:val="2"/>
          <w:numId w:val="5"/>
        </w:numPr>
        <w:rPr>
          <w:i/>
          <w:iCs/>
          <w:sz w:val="18"/>
          <w:szCs w:val="18"/>
        </w:rPr>
      </w:pPr>
      <w:r w:rsidRPr="00715941">
        <w:rPr>
          <w:sz w:val="18"/>
          <w:szCs w:val="18"/>
        </w:rPr>
        <w:t>Save as New Bookmark</w:t>
      </w:r>
    </w:p>
    <w:p w14:paraId="1ABB8BE6" w14:textId="1C41FF25" w:rsidR="003A0C74" w:rsidRPr="00715941" w:rsidRDefault="003A0C74" w:rsidP="003A0C74">
      <w:pPr>
        <w:pStyle w:val="ListParagraph"/>
        <w:numPr>
          <w:ilvl w:val="2"/>
          <w:numId w:val="5"/>
        </w:numPr>
        <w:rPr>
          <w:i/>
          <w:iCs/>
          <w:sz w:val="18"/>
          <w:szCs w:val="18"/>
        </w:rPr>
      </w:pPr>
      <w:r w:rsidRPr="00715941">
        <w:rPr>
          <w:sz w:val="18"/>
          <w:szCs w:val="18"/>
        </w:rPr>
        <w:t>Set as Home Bookmark</w:t>
      </w:r>
    </w:p>
    <w:p w14:paraId="5895FF62" w14:textId="3CC512DE" w:rsidR="003A0C74" w:rsidRPr="00715941" w:rsidRDefault="003A0C74" w:rsidP="003A0C74">
      <w:pPr>
        <w:pStyle w:val="ListParagraph"/>
        <w:numPr>
          <w:ilvl w:val="2"/>
          <w:numId w:val="5"/>
        </w:numPr>
        <w:rPr>
          <w:i/>
          <w:iCs/>
          <w:sz w:val="18"/>
          <w:szCs w:val="18"/>
        </w:rPr>
      </w:pPr>
      <w:r w:rsidRPr="00715941">
        <w:rPr>
          <w:sz w:val="18"/>
          <w:szCs w:val="18"/>
        </w:rPr>
        <w:t>Select 100km Radius</w:t>
      </w:r>
    </w:p>
    <w:p w14:paraId="44C51073" w14:textId="2EB917C5" w:rsidR="00D07633" w:rsidRPr="00715941" w:rsidRDefault="003A0C74" w:rsidP="00715941">
      <w:pPr>
        <w:pStyle w:val="ListParagraph"/>
        <w:numPr>
          <w:ilvl w:val="2"/>
          <w:numId w:val="5"/>
        </w:numPr>
        <w:rPr>
          <w:i/>
          <w:iCs/>
          <w:sz w:val="18"/>
          <w:szCs w:val="18"/>
        </w:rPr>
      </w:pPr>
      <w:r w:rsidRPr="00715941">
        <w:rPr>
          <w:sz w:val="18"/>
          <w:szCs w:val="18"/>
        </w:rPr>
        <w:t>Remove Marker</w:t>
      </w:r>
    </w:p>
    <w:p w14:paraId="228A08A5" w14:textId="6CC9C18A" w:rsidR="00534EA3" w:rsidRPr="00715941" w:rsidRDefault="00715941" w:rsidP="00534EA3">
      <w:pPr>
        <w:pStyle w:val="ListParagraph"/>
        <w:numPr>
          <w:ilvl w:val="0"/>
          <w:numId w:val="5"/>
        </w:numPr>
        <w:rPr>
          <w:b/>
          <w:bCs/>
          <w:sz w:val="18"/>
        </w:rPr>
      </w:pPr>
      <w:r w:rsidRPr="00715941">
        <w:rPr>
          <w:noProof/>
          <w:sz w:val="18"/>
          <w:szCs w:val="20"/>
        </w:rPr>
        <w:drawing>
          <wp:anchor distT="0" distB="0" distL="114300" distR="114300" simplePos="0" relativeHeight="251774976" behindDoc="0" locked="0" layoutInCell="1" allowOverlap="1" wp14:anchorId="62905A69" wp14:editId="7E4C3052">
            <wp:simplePos x="0" y="0"/>
            <wp:positionH relativeFrom="column">
              <wp:posOffset>5092173</wp:posOffset>
            </wp:positionH>
            <wp:positionV relativeFrom="paragraph">
              <wp:posOffset>5055</wp:posOffset>
            </wp:positionV>
            <wp:extent cx="1462035" cy="1199712"/>
            <wp:effectExtent l="0" t="0" r="5080" b="635"/>
            <wp:wrapNone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035" cy="1199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34EA3" w:rsidRPr="00715941">
        <w:rPr>
          <w:b/>
          <w:bCs/>
          <w:sz w:val="18"/>
          <w:szCs w:val="18"/>
        </w:rPr>
        <w:t>Base Map Gallery</w:t>
      </w:r>
    </w:p>
    <w:p w14:paraId="247A6933" w14:textId="4C1C25D5" w:rsidR="00534EA3" w:rsidRPr="00715941" w:rsidRDefault="00534EA3" w:rsidP="00534EA3">
      <w:pPr>
        <w:pStyle w:val="ListParagraph"/>
        <w:numPr>
          <w:ilvl w:val="1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Different color schemes</w:t>
      </w:r>
      <w:r w:rsidR="003151D5" w:rsidRPr="00715941">
        <w:rPr>
          <w:sz w:val="18"/>
          <w:szCs w:val="18"/>
        </w:rPr>
        <w:t xml:space="preserve"> and detail levels</w:t>
      </w:r>
      <w:r w:rsidRPr="00715941">
        <w:rPr>
          <w:sz w:val="18"/>
          <w:szCs w:val="18"/>
        </w:rPr>
        <w:t xml:space="preserve"> for base map</w:t>
      </w:r>
    </w:p>
    <w:p w14:paraId="3207F8AB" w14:textId="1AB244E7" w:rsidR="003151D5" w:rsidRPr="00715941" w:rsidRDefault="00534EA3" w:rsidP="00B86FCA">
      <w:pPr>
        <w:pStyle w:val="ListParagraph"/>
        <w:numPr>
          <w:ilvl w:val="2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Dark Canvas</w:t>
      </w:r>
    </w:p>
    <w:p w14:paraId="6975DD35" w14:textId="2E2D85FF" w:rsidR="003151D5" w:rsidRPr="00715941" w:rsidRDefault="00534EA3" w:rsidP="00B86FCA">
      <w:pPr>
        <w:pStyle w:val="ListParagraph"/>
        <w:numPr>
          <w:ilvl w:val="2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Light Canvas</w:t>
      </w:r>
    </w:p>
    <w:p w14:paraId="1E9BFA29" w14:textId="27E4CE80" w:rsidR="003151D5" w:rsidRPr="00715941" w:rsidRDefault="00534EA3" w:rsidP="00534EA3">
      <w:pPr>
        <w:pStyle w:val="ListParagraph"/>
        <w:numPr>
          <w:ilvl w:val="2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Minimal Detail</w:t>
      </w:r>
    </w:p>
    <w:p w14:paraId="3DE7DF87" w14:textId="4DF3CD6E" w:rsidR="003151D5" w:rsidRPr="00715941" w:rsidRDefault="00534EA3" w:rsidP="00534EA3">
      <w:pPr>
        <w:pStyle w:val="ListParagraph"/>
        <w:numPr>
          <w:ilvl w:val="2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Google Default</w:t>
      </w:r>
    </w:p>
    <w:p w14:paraId="5D454106" w14:textId="58693C45" w:rsidR="003151D5" w:rsidRPr="00715941" w:rsidRDefault="00534EA3" w:rsidP="00715941">
      <w:pPr>
        <w:pStyle w:val="ListParagraph"/>
        <w:numPr>
          <w:ilvl w:val="2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Satellite View</w:t>
      </w:r>
    </w:p>
    <w:p w14:paraId="0506E0B0" w14:textId="42AC3565" w:rsidR="00715941" w:rsidRDefault="003151D5" w:rsidP="00715941">
      <w:pPr>
        <w:pStyle w:val="ListParagraph"/>
        <w:numPr>
          <w:ilvl w:val="1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Persists selection do load the same each time the application is launched</w:t>
      </w:r>
    </w:p>
    <w:p w14:paraId="4CE43BFB" w14:textId="238585D6" w:rsidR="00534EA3" w:rsidRPr="00715941" w:rsidRDefault="008F0DA1" w:rsidP="00715941">
      <w:pPr>
        <w:pStyle w:val="ListParagraph"/>
        <w:numPr>
          <w:ilvl w:val="0"/>
          <w:numId w:val="5"/>
        </w:numPr>
        <w:rPr>
          <w:sz w:val="18"/>
          <w:szCs w:val="18"/>
        </w:rPr>
      </w:pPr>
      <w:r w:rsidRPr="00715941">
        <w:rPr>
          <w:noProof/>
          <w:sz w:val="18"/>
          <w:szCs w:val="20"/>
        </w:rPr>
        <w:drawing>
          <wp:anchor distT="0" distB="0" distL="114300" distR="114300" simplePos="0" relativeHeight="251777024" behindDoc="0" locked="0" layoutInCell="1" allowOverlap="1" wp14:anchorId="3FD3657F" wp14:editId="7AA37FB3">
            <wp:simplePos x="0" y="0"/>
            <wp:positionH relativeFrom="column">
              <wp:posOffset>3049270</wp:posOffset>
            </wp:positionH>
            <wp:positionV relativeFrom="paragraph">
              <wp:posOffset>75969</wp:posOffset>
            </wp:positionV>
            <wp:extent cx="1808480" cy="1520190"/>
            <wp:effectExtent l="0" t="0" r="1270" b="3810"/>
            <wp:wrapNone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48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34EA3" w:rsidRPr="00715941">
        <w:rPr>
          <w:b/>
          <w:bCs/>
          <w:sz w:val="18"/>
          <w:szCs w:val="18"/>
        </w:rPr>
        <w:t>Bookmarks</w:t>
      </w:r>
    </w:p>
    <w:p w14:paraId="6ADDDCA7" w14:textId="20742A3F" w:rsidR="00534EA3" w:rsidRPr="00715941" w:rsidRDefault="00534EA3" w:rsidP="00534EA3">
      <w:pPr>
        <w:pStyle w:val="ListParagraph"/>
        <w:numPr>
          <w:ilvl w:val="1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Saved Locations for the user to recall</w:t>
      </w:r>
    </w:p>
    <w:p w14:paraId="5C66F604" w14:textId="4950E8C9" w:rsidR="00534EA3" w:rsidRPr="00715941" w:rsidRDefault="00534EA3" w:rsidP="00534EA3">
      <w:pPr>
        <w:pStyle w:val="ListParagraph"/>
        <w:numPr>
          <w:ilvl w:val="1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 xml:space="preserve">Defaults to IIR </w:t>
      </w:r>
      <w:r w:rsidR="00E25EB9" w:rsidRPr="00715941">
        <w:rPr>
          <w:sz w:val="18"/>
          <w:szCs w:val="18"/>
        </w:rPr>
        <w:t xml:space="preserve">Market </w:t>
      </w:r>
      <w:r w:rsidRPr="00715941">
        <w:rPr>
          <w:sz w:val="18"/>
          <w:szCs w:val="18"/>
        </w:rPr>
        <w:t>Regions</w:t>
      </w:r>
    </w:p>
    <w:p w14:paraId="43C2FEA1" w14:textId="77777777" w:rsidR="00E25EB9" w:rsidRPr="00715941" w:rsidRDefault="00534EA3" w:rsidP="00534EA3">
      <w:pPr>
        <w:pStyle w:val="ListParagraph"/>
        <w:numPr>
          <w:ilvl w:val="2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Africa</w:t>
      </w:r>
    </w:p>
    <w:p w14:paraId="11FD0E33" w14:textId="77777777" w:rsidR="00E25EB9" w:rsidRPr="00715941" w:rsidRDefault="00534EA3" w:rsidP="00534EA3">
      <w:pPr>
        <w:pStyle w:val="ListParagraph"/>
        <w:numPr>
          <w:ilvl w:val="2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Asia</w:t>
      </w:r>
    </w:p>
    <w:p w14:paraId="38650480" w14:textId="77777777" w:rsidR="00E25EB9" w:rsidRPr="00715941" w:rsidRDefault="00534EA3" w:rsidP="00534EA3">
      <w:pPr>
        <w:pStyle w:val="ListParagraph"/>
        <w:numPr>
          <w:ilvl w:val="2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Europe</w:t>
      </w:r>
    </w:p>
    <w:p w14:paraId="47FFBE47" w14:textId="77777777" w:rsidR="00E25EB9" w:rsidRPr="00715941" w:rsidRDefault="00534EA3" w:rsidP="00534EA3">
      <w:pPr>
        <w:pStyle w:val="ListParagraph"/>
        <w:numPr>
          <w:ilvl w:val="2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Latin America</w:t>
      </w:r>
    </w:p>
    <w:p w14:paraId="30F5127F" w14:textId="7CD9B363" w:rsidR="00E25EB9" w:rsidRPr="00715941" w:rsidRDefault="00E25EB9" w:rsidP="00534EA3">
      <w:pPr>
        <w:pStyle w:val="ListParagraph"/>
        <w:numPr>
          <w:ilvl w:val="2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M</w:t>
      </w:r>
      <w:r w:rsidR="00534EA3" w:rsidRPr="00715941">
        <w:rPr>
          <w:sz w:val="18"/>
          <w:szCs w:val="18"/>
        </w:rPr>
        <w:t>iddle East</w:t>
      </w:r>
    </w:p>
    <w:p w14:paraId="6BD685B8" w14:textId="77777777" w:rsidR="00E25EB9" w:rsidRPr="00715941" w:rsidRDefault="00534EA3" w:rsidP="00534EA3">
      <w:pPr>
        <w:pStyle w:val="ListParagraph"/>
        <w:numPr>
          <w:ilvl w:val="2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North America</w:t>
      </w:r>
    </w:p>
    <w:p w14:paraId="519BC13A" w14:textId="77777777" w:rsidR="00E25EB9" w:rsidRPr="00715941" w:rsidRDefault="00534EA3" w:rsidP="00534EA3">
      <w:pPr>
        <w:pStyle w:val="ListParagraph"/>
        <w:numPr>
          <w:ilvl w:val="2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Oceania</w:t>
      </w:r>
    </w:p>
    <w:p w14:paraId="74F8E153" w14:textId="323626A3" w:rsidR="00534EA3" w:rsidRPr="008F0DA1" w:rsidRDefault="00534EA3" w:rsidP="008F0DA1">
      <w:pPr>
        <w:pStyle w:val="ListParagraph"/>
        <w:numPr>
          <w:ilvl w:val="2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South America</w:t>
      </w:r>
    </w:p>
    <w:p w14:paraId="0AE9203F" w14:textId="764031BE" w:rsidR="00534EA3" w:rsidRPr="00715941" w:rsidRDefault="00534EA3" w:rsidP="00534EA3">
      <w:pPr>
        <w:pStyle w:val="ListParagraph"/>
        <w:numPr>
          <w:ilvl w:val="1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Users can save and name their own Bookmarked Locations</w:t>
      </w:r>
    </w:p>
    <w:p w14:paraId="17C13FC9" w14:textId="141AB754" w:rsidR="00E25EB9" w:rsidRPr="00715941" w:rsidRDefault="00E25EB9" w:rsidP="00E25EB9">
      <w:pPr>
        <w:pStyle w:val="ListParagraph"/>
        <w:numPr>
          <w:ilvl w:val="2"/>
          <w:numId w:val="5"/>
        </w:numPr>
        <w:rPr>
          <w:sz w:val="18"/>
          <w:szCs w:val="18"/>
        </w:rPr>
      </w:pPr>
      <w:r w:rsidRPr="00715941">
        <w:rPr>
          <w:noProof/>
          <w:sz w:val="18"/>
          <w:szCs w:val="20"/>
        </w:rPr>
        <w:drawing>
          <wp:inline distT="0" distB="0" distL="0" distR="0" wp14:anchorId="2FB443E9" wp14:editId="1C0AFAF4">
            <wp:extent cx="1763486" cy="148365"/>
            <wp:effectExtent l="0" t="0" r="0" b="4445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257" cy="153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819A8" w14:textId="33F81FBD" w:rsidR="00534EA3" w:rsidRPr="00715941" w:rsidRDefault="00715941" w:rsidP="00534EA3">
      <w:pPr>
        <w:pStyle w:val="ListParagraph"/>
        <w:numPr>
          <w:ilvl w:val="1"/>
          <w:numId w:val="5"/>
        </w:numPr>
        <w:rPr>
          <w:sz w:val="18"/>
          <w:szCs w:val="18"/>
        </w:rPr>
      </w:pPr>
      <w:r>
        <w:rPr>
          <w:sz w:val="18"/>
          <w:szCs w:val="18"/>
        </w:rPr>
        <w:t>Ability</w:t>
      </w:r>
      <w:r w:rsidR="00534EA3" w:rsidRPr="00715941">
        <w:rPr>
          <w:sz w:val="18"/>
          <w:szCs w:val="18"/>
        </w:rPr>
        <w:t xml:space="preserve"> to Edit</w:t>
      </w:r>
      <w:r w:rsidR="00E25EB9" w:rsidRPr="00715941">
        <w:rPr>
          <w:sz w:val="18"/>
          <w:szCs w:val="18"/>
        </w:rPr>
        <w:t xml:space="preserve"> </w:t>
      </w:r>
      <w:r w:rsidR="00534EA3" w:rsidRPr="00715941">
        <w:rPr>
          <w:sz w:val="18"/>
          <w:szCs w:val="18"/>
        </w:rPr>
        <w:t>&amp; Delete bookmarks</w:t>
      </w:r>
    </w:p>
    <w:p w14:paraId="72EE7B2B" w14:textId="10080D66" w:rsidR="00E25EB9" w:rsidRPr="00715941" w:rsidRDefault="00E25EB9" w:rsidP="00E25EB9">
      <w:pPr>
        <w:pStyle w:val="ListParagraph"/>
        <w:numPr>
          <w:ilvl w:val="2"/>
          <w:numId w:val="5"/>
        </w:numPr>
        <w:rPr>
          <w:sz w:val="18"/>
          <w:szCs w:val="18"/>
        </w:rPr>
      </w:pPr>
      <w:r w:rsidRPr="00715941">
        <w:rPr>
          <w:noProof/>
          <w:sz w:val="18"/>
          <w:szCs w:val="20"/>
        </w:rPr>
        <w:drawing>
          <wp:inline distT="0" distB="0" distL="0" distR="0" wp14:anchorId="69602A98" wp14:editId="4B38EDD0">
            <wp:extent cx="447152" cy="375439"/>
            <wp:effectExtent l="0" t="0" r="0" b="5715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46" cy="38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8125E" w14:textId="611D56B6" w:rsidR="00E25EB9" w:rsidRDefault="00534EA3" w:rsidP="00E25EB9">
      <w:pPr>
        <w:pStyle w:val="ListParagraph"/>
        <w:numPr>
          <w:ilvl w:val="1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 xml:space="preserve">Can set </w:t>
      </w:r>
      <w:r w:rsidR="00E25EB9" w:rsidRPr="00715941">
        <w:rPr>
          <w:sz w:val="18"/>
          <w:szCs w:val="18"/>
        </w:rPr>
        <w:t xml:space="preserve">Custom </w:t>
      </w:r>
      <w:r w:rsidRPr="00715941">
        <w:rPr>
          <w:sz w:val="18"/>
          <w:szCs w:val="18"/>
        </w:rPr>
        <w:t>Home location for Home UI button</w:t>
      </w:r>
    </w:p>
    <w:p w14:paraId="330A5E80" w14:textId="77777777" w:rsidR="00715941" w:rsidRDefault="00715941" w:rsidP="00715941">
      <w:pPr>
        <w:pStyle w:val="Heading2"/>
        <w:rPr>
          <w:rStyle w:val="Heading2Char"/>
          <w:caps/>
        </w:rPr>
      </w:pPr>
      <w:bookmarkStart w:id="6" w:name="_Toc14960514"/>
      <w:r>
        <w:rPr>
          <w:rStyle w:val="Heading2Char"/>
          <w:caps/>
        </w:rPr>
        <w:lastRenderedPageBreak/>
        <w:t>Key Features Continued</w:t>
      </w:r>
      <w:bookmarkEnd w:id="6"/>
    </w:p>
    <w:p w14:paraId="2FD81D68" w14:textId="77777777" w:rsidR="00715941" w:rsidRPr="00715941" w:rsidRDefault="00715941" w:rsidP="00715941">
      <w:pPr>
        <w:rPr>
          <w:sz w:val="18"/>
          <w:szCs w:val="22"/>
        </w:rPr>
      </w:pPr>
      <w:r w:rsidRPr="00715941">
        <w:rPr>
          <w:sz w:val="18"/>
          <w:szCs w:val="22"/>
        </w:rPr>
        <w:t xml:space="preserve">Features for the </w:t>
      </w:r>
      <w:r w:rsidRPr="00715941">
        <w:rPr>
          <w:b/>
          <w:bCs/>
          <w:sz w:val="18"/>
          <w:szCs w:val="22"/>
        </w:rPr>
        <w:t>Universal Mapping Tool (GeoXplorer)</w:t>
      </w:r>
      <w:r w:rsidRPr="00715941">
        <w:rPr>
          <w:sz w:val="18"/>
          <w:szCs w:val="22"/>
        </w:rPr>
        <w:t>:</w:t>
      </w:r>
    </w:p>
    <w:p w14:paraId="62C4CFD8" w14:textId="30FC18FB" w:rsidR="00F26541" w:rsidRPr="00715941" w:rsidRDefault="00F26541" w:rsidP="00F26541">
      <w:pPr>
        <w:pStyle w:val="ListParagraph"/>
        <w:numPr>
          <w:ilvl w:val="0"/>
          <w:numId w:val="5"/>
        </w:numPr>
        <w:rPr>
          <w:b/>
          <w:bCs/>
          <w:sz w:val="18"/>
          <w:szCs w:val="18"/>
        </w:rPr>
      </w:pPr>
      <w:r w:rsidRPr="00715941">
        <w:rPr>
          <w:b/>
          <w:bCs/>
          <w:sz w:val="18"/>
          <w:szCs w:val="18"/>
        </w:rPr>
        <w:t>Coordinates Bar</w:t>
      </w:r>
    </w:p>
    <w:p w14:paraId="33668635" w14:textId="26DA592E" w:rsidR="00F26541" w:rsidRPr="00715941" w:rsidRDefault="00F26541" w:rsidP="00F26541">
      <w:pPr>
        <w:pStyle w:val="ListParagraph"/>
        <w:numPr>
          <w:ilvl w:val="1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Shows coordinates of mouse cursor relative to the map in decimal degrees</w:t>
      </w:r>
    </w:p>
    <w:p w14:paraId="7EEA790C" w14:textId="52572F06" w:rsidR="00E25EB9" w:rsidRPr="00715941" w:rsidRDefault="00715941" w:rsidP="00E25EB9">
      <w:pPr>
        <w:pStyle w:val="ListParagraph"/>
        <w:numPr>
          <w:ilvl w:val="2"/>
          <w:numId w:val="5"/>
        </w:numPr>
        <w:rPr>
          <w:sz w:val="18"/>
          <w:szCs w:val="18"/>
        </w:rPr>
      </w:pPr>
      <w:r w:rsidRPr="00715941">
        <w:rPr>
          <w:noProof/>
          <w:sz w:val="18"/>
          <w:szCs w:val="20"/>
        </w:rPr>
        <w:drawing>
          <wp:inline distT="0" distB="0" distL="0" distR="0" wp14:anchorId="22C8DA81" wp14:editId="111B92DF">
            <wp:extent cx="889279" cy="257969"/>
            <wp:effectExtent l="0" t="0" r="6350" b="889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79" cy="257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778F1" w14:textId="7A21EBA6" w:rsidR="00F26541" w:rsidRPr="00715941" w:rsidRDefault="00F26541" w:rsidP="00F26541">
      <w:pPr>
        <w:pStyle w:val="ListParagraph"/>
        <w:numPr>
          <w:ilvl w:val="1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 xml:space="preserve">Cross-hair next to coordinates bar </w:t>
      </w:r>
      <w:r w:rsidR="00F23001">
        <w:rPr>
          <w:sz w:val="18"/>
          <w:szCs w:val="18"/>
        </w:rPr>
        <w:t>toggles</w:t>
      </w:r>
      <w:r w:rsidRPr="00715941">
        <w:rPr>
          <w:sz w:val="18"/>
          <w:szCs w:val="18"/>
        </w:rPr>
        <w:t xml:space="preserve"> Point </w:t>
      </w:r>
      <w:r w:rsidR="00E25EB9" w:rsidRPr="00715941">
        <w:rPr>
          <w:sz w:val="18"/>
          <w:szCs w:val="18"/>
        </w:rPr>
        <w:t>Select</w:t>
      </w:r>
      <w:r w:rsidRPr="00715941">
        <w:rPr>
          <w:sz w:val="18"/>
          <w:szCs w:val="18"/>
        </w:rPr>
        <w:t xml:space="preserve"> Tool</w:t>
      </w:r>
    </w:p>
    <w:p w14:paraId="2023CA90" w14:textId="29503ADB" w:rsidR="00E25EB9" w:rsidRPr="00715941" w:rsidRDefault="00E25EB9" w:rsidP="00E25EB9">
      <w:pPr>
        <w:pStyle w:val="ListParagraph"/>
        <w:numPr>
          <w:ilvl w:val="2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 xml:space="preserve">Click to copy current </w:t>
      </w:r>
      <w:r w:rsidR="004123D7">
        <w:rPr>
          <w:sz w:val="18"/>
          <w:szCs w:val="18"/>
        </w:rPr>
        <w:t>L</w:t>
      </w:r>
      <w:r w:rsidRPr="00715941">
        <w:rPr>
          <w:sz w:val="18"/>
          <w:szCs w:val="18"/>
        </w:rPr>
        <w:t>at/</w:t>
      </w:r>
      <w:r w:rsidR="004123D7">
        <w:rPr>
          <w:sz w:val="18"/>
          <w:szCs w:val="18"/>
        </w:rPr>
        <w:t>L</w:t>
      </w:r>
      <w:r w:rsidR="004123D7" w:rsidRPr="00715941">
        <w:rPr>
          <w:sz w:val="18"/>
          <w:szCs w:val="18"/>
        </w:rPr>
        <w:t>ong</w:t>
      </w:r>
      <w:r w:rsidRPr="00715941">
        <w:rPr>
          <w:sz w:val="18"/>
          <w:szCs w:val="18"/>
        </w:rPr>
        <w:t xml:space="preserve"> coordinates to clipboard</w:t>
      </w:r>
    </w:p>
    <w:p w14:paraId="3E27C44F" w14:textId="6A4B854F" w:rsidR="00E25EB9" w:rsidRPr="00715941" w:rsidRDefault="00715941" w:rsidP="00715941">
      <w:pPr>
        <w:pStyle w:val="ListParagraph"/>
        <w:numPr>
          <w:ilvl w:val="2"/>
          <w:numId w:val="5"/>
        </w:numPr>
        <w:rPr>
          <w:sz w:val="18"/>
          <w:szCs w:val="18"/>
        </w:rPr>
      </w:pPr>
      <w:r w:rsidRPr="00715941">
        <w:rPr>
          <w:noProof/>
          <w:sz w:val="18"/>
          <w:szCs w:val="20"/>
        </w:rPr>
        <w:drawing>
          <wp:inline distT="0" distB="0" distL="0" distR="0" wp14:anchorId="65ADD41C" wp14:editId="31868DA7">
            <wp:extent cx="889000" cy="487676"/>
            <wp:effectExtent l="0" t="0" r="6350" b="8255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487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D6676" w14:textId="77777777" w:rsidR="00F26541" w:rsidRPr="00715941" w:rsidRDefault="00F26541" w:rsidP="00F26541">
      <w:pPr>
        <w:pStyle w:val="ListParagraph"/>
        <w:numPr>
          <w:ilvl w:val="0"/>
          <w:numId w:val="5"/>
        </w:numPr>
        <w:rPr>
          <w:b/>
          <w:bCs/>
          <w:sz w:val="18"/>
          <w:szCs w:val="18"/>
        </w:rPr>
      </w:pPr>
      <w:r w:rsidRPr="00715941">
        <w:rPr>
          <w:b/>
          <w:bCs/>
          <w:sz w:val="18"/>
          <w:szCs w:val="18"/>
        </w:rPr>
        <w:t>Custom Context Menu</w:t>
      </w:r>
    </w:p>
    <w:p w14:paraId="1B109822" w14:textId="77777777" w:rsidR="00F26541" w:rsidRPr="00715941" w:rsidRDefault="00F26541" w:rsidP="00F26541">
      <w:pPr>
        <w:pStyle w:val="ListParagraph"/>
        <w:numPr>
          <w:ilvl w:val="1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Used throughout the application</w:t>
      </w:r>
    </w:p>
    <w:p w14:paraId="66A90CF7" w14:textId="77777777" w:rsidR="00F26541" w:rsidRPr="00715941" w:rsidRDefault="00F26541" w:rsidP="00F26541">
      <w:pPr>
        <w:pStyle w:val="ListParagraph"/>
        <w:numPr>
          <w:ilvl w:val="1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Options change based on what was clicked on</w:t>
      </w:r>
    </w:p>
    <w:p w14:paraId="1DC48AFF" w14:textId="4AB27A5F" w:rsidR="00F26541" w:rsidRPr="00715941" w:rsidRDefault="00715941" w:rsidP="00E25EB9">
      <w:pPr>
        <w:pStyle w:val="ListParagraph"/>
        <w:numPr>
          <w:ilvl w:val="1"/>
          <w:numId w:val="5"/>
        </w:numPr>
        <w:rPr>
          <w:sz w:val="18"/>
          <w:szCs w:val="18"/>
        </w:rPr>
      </w:pPr>
      <w:r w:rsidRPr="00E25EB9">
        <w:rPr>
          <w:noProof/>
        </w:rPr>
        <w:drawing>
          <wp:anchor distT="0" distB="0" distL="114300" distR="114300" simplePos="0" relativeHeight="251778048" behindDoc="0" locked="0" layoutInCell="1" allowOverlap="1" wp14:anchorId="0C9172AB" wp14:editId="2BE83A3C">
            <wp:simplePos x="0" y="0"/>
            <wp:positionH relativeFrom="column">
              <wp:posOffset>2705059</wp:posOffset>
            </wp:positionH>
            <wp:positionV relativeFrom="paragraph">
              <wp:posOffset>20823</wp:posOffset>
            </wp:positionV>
            <wp:extent cx="869182" cy="712299"/>
            <wp:effectExtent l="0" t="0" r="7620" b="0"/>
            <wp:wrapNone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182" cy="712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25EB9" w:rsidRPr="00715941">
        <w:rPr>
          <w:sz w:val="18"/>
          <w:szCs w:val="18"/>
        </w:rPr>
        <w:t>Marker Actions</w:t>
      </w:r>
    </w:p>
    <w:p w14:paraId="082AE77D" w14:textId="52BA288D" w:rsidR="00054CEB" w:rsidRPr="00715941" w:rsidRDefault="00054CEB" w:rsidP="00054CEB">
      <w:pPr>
        <w:pStyle w:val="ListParagraph"/>
        <w:numPr>
          <w:ilvl w:val="2"/>
          <w:numId w:val="5"/>
        </w:numPr>
        <w:rPr>
          <w:i/>
          <w:iCs/>
          <w:sz w:val="18"/>
          <w:szCs w:val="18"/>
        </w:rPr>
      </w:pPr>
      <w:r w:rsidRPr="00715941">
        <w:rPr>
          <w:sz w:val="18"/>
          <w:szCs w:val="18"/>
        </w:rPr>
        <w:t>Save as New Bookmark</w:t>
      </w:r>
    </w:p>
    <w:p w14:paraId="70FF5E3B" w14:textId="6B31DA76" w:rsidR="00054CEB" w:rsidRPr="00715941" w:rsidRDefault="00054CEB" w:rsidP="00054CEB">
      <w:pPr>
        <w:pStyle w:val="ListParagraph"/>
        <w:numPr>
          <w:ilvl w:val="2"/>
          <w:numId w:val="5"/>
        </w:numPr>
        <w:rPr>
          <w:i/>
          <w:iCs/>
          <w:sz w:val="18"/>
          <w:szCs w:val="18"/>
        </w:rPr>
      </w:pPr>
      <w:r w:rsidRPr="00715941">
        <w:rPr>
          <w:sz w:val="18"/>
          <w:szCs w:val="18"/>
        </w:rPr>
        <w:t>Set as Home Bookmark</w:t>
      </w:r>
    </w:p>
    <w:p w14:paraId="0FCEE3A4" w14:textId="77777777" w:rsidR="00054CEB" w:rsidRPr="00715941" w:rsidRDefault="00054CEB" w:rsidP="00054CEB">
      <w:pPr>
        <w:pStyle w:val="ListParagraph"/>
        <w:numPr>
          <w:ilvl w:val="2"/>
          <w:numId w:val="5"/>
        </w:numPr>
        <w:rPr>
          <w:i/>
          <w:iCs/>
          <w:sz w:val="18"/>
          <w:szCs w:val="18"/>
        </w:rPr>
      </w:pPr>
      <w:r w:rsidRPr="00715941">
        <w:rPr>
          <w:sz w:val="18"/>
          <w:szCs w:val="18"/>
        </w:rPr>
        <w:t>Select 100km Radius</w:t>
      </w:r>
    </w:p>
    <w:p w14:paraId="31D32B17" w14:textId="246D966C" w:rsidR="00715941" w:rsidRPr="00715941" w:rsidRDefault="00054CEB" w:rsidP="00715941">
      <w:pPr>
        <w:pStyle w:val="ListParagraph"/>
        <w:numPr>
          <w:ilvl w:val="2"/>
          <w:numId w:val="5"/>
        </w:numPr>
        <w:rPr>
          <w:sz w:val="18"/>
        </w:rPr>
      </w:pPr>
      <w:r w:rsidRPr="00715941">
        <w:rPr>
          <w:sz w:val="18"/>
          <w:szCs w:val="18"/>
        </w:rPr>
        <w:t>Remove Marker</w:t>
      </w:r>
    </w:p>
    <w:p w14:paraId="7B5A2608" w14:textId="1B3083A1" w:rsidR="00E25EB9" w:rsidRPr="00715941" w:rsidRDefault="00453D28" w:rsidP="00E25EB9">
      <w:pPr>
        <w:pStyle w:val="ListParagraph"/>
        <w:numPr>
          <w:ilvl w:val="1"/>
          <w:numId w:val="5"/>
        </w:numPr>
        <w:rPr>
          <w:sz w:val="18"/>
          <w:szCs w:val="18"/>
        </w:rPr>
      </w:pPr>
      <w:r w:rsidRPr="00054CEB">
        <w:rPr>
          <w:noProof/>
        </w:rPr>
        <w:drawing>
          <wp:anchor distT="0" distB="0" distL="114300" distR="114300" simplePos="0" relativeHeight="251779072" behindDoc="0" locked="0" layoutInCell="1" allowOverlap="1" wp14:anchorId="27527A77" wp14:editId="1CBA18D6">
            <wp:simplePos x="0" y="0"/>
            <wp:positionH relativeFrom="column">
              <wp:posOffset>2824191</wp:posOffset>
            </wp:positionH>
            <wp:positionV relativeFrom="paragraph">
              <wp:posOffset>51946</wp:posOffset>
            </wp:positionV>
            <wp:extent cx="1014884" cy="1135407"/>
            <wp:effectExtent l="0" t="0" r="0" b="7620"/>
            <wp:wrapNone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884" cy="113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25EB9" w:rsidRPr="00715941">
        <w:rPr>
          <w:sz w:val="18"/>
          <w:szCs w:val="18"/>
        </w:rPr>
        <w:t>Map Actions</w:t>
      </w:r>
    </w:p>
    <w:p w14:paraId="7EAECC79" w14:textId="78D9C4E2" w:rsidR="00E25EB9" w:rsidRPr="00715941" w:rsidRDefault="00054CEB" w:rsidP="00E25EB9">
      <w:pPr>
        <w:pStyle w:val="ListParagraph"/>
        <w:numPr>
          <w:ilvl w:val="2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Enable/Disable Heatmap</w:t>
      </w:r>
    </w:p>
    <w:p w14:paraId="28E79E41" w14:textId="7062B818" w:rsidR="00054CEB" w:rsidRPr="00715941" w:rsidRDefault="00054CEB" w:rsidP="00E25EB9">
      <w:pPr>
        <w:pStyle w:val="ListParagraph"/>
        <w:numPr>
          <w:ilvl w:val="2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Enable/Disable Clusters</w:t>
      </w:r>
    </w:p>
    <w:p w14:paraId="55534C55" w14:textId="7EE7882E" w:rsidR="00054CEB" w:rsidRPr="00715941" w:rsidRDefault="00054CEB" w:rsidP="00E25EB9">
      <w:pPr>
        <w:pStyle w:val="ListParagraph"/>
        <w:numPr>
          <w:ilvl w:val="2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Hide/Show Markers</w:t>
      </w:r>
    </w:p>
    <w:p w14:paraId="4DB74397" w14:textId="586C449B" w:rsidR="00054CEB" w:rsidRPr="00715941" w:rsidRDefault="00054CEB" w:rsidP="00E25EB9">
      <w:pPr>
        <w:pStyle w:val="ListParagraph"/>
        <w:numPr>
          <w:ilvl w:val="2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Save as New Bookmark</w:t>
      </w:r>
    </w:p>
    <w:p w14:paraId="4C90DEB3" w14:textId="0E994167" w:rsidR="00054CEB" w:rsidRPr="00715941" w:rsidRDefault="00054CEB" w:rsidP="00E25EB9">
      <w:pPr>
        <w:pStyle w:val="ListParagraph"/>
        <w:numPr>
          <w:ilvl w:val="2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Set as Home Location</w:t>
      </w:r>
    </w:p>
    <w:p w14:paraId="4B9644A9" w14:textId="69A44A34" w:rsidR="00E25EB9" w:rsidRPr="00715941" w:rsidRDefault="00054CEB" w:rsidP="00715941">
      <w:pPr>
        <w:pStyle w:val="ListParagraph"/>
        <w:numPr>
          <w:ilvl w:val="2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Select 100km Radius</w:t>
      </w:r>
    </w:p>
    <w:p w14:paraId="4D843B75" w14:textId="12E73984" w:rsidR="00F26541" w:rsidRPr="00715941" w:rsidRDefault="00F26541" w:rsidP="00F26541">
      <w:pPr>
        <w:pStyle w:val="ListParagraph"/>
        <w:numPr>
          <w:ilvl w:val="0"/>
          <w:numId w:val="5"/>
        </w:numPr>
        <w:rPr>
          <w:b/>
          <w:bCs/>
          <w:sz w:val="18"/>
          <w:szCs w:val="18"/>
        </w:rPr>
      </w:pPr>
      <w:r w:rsidRPr="00715941">
        <w:rPr>
          <w:b/>
          <w:bCs/>
          <w:sz w:val="18"/>
          <w:szCs w:val="18"/>
        </w:rPr>
        <w:t>Data Layer Results Summaries</w:t>
      </w:r>
    </w:p>
    <w:p w14:paraId="64E9CE7E" w14:textId="77777777" w:rsidR="00F26541" w:rsidRPr="00715941" w:rsidRDefault="00F26541" w:rsidP="00F26541">
      <w:pPr>
        <w:pStyle w:val="ListParagraph"/>
        <w:numPr>
          <w:ilvl w:val="1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Top level summary of data layer results</w:t>
      </w:r>
    </w:p>
    <w:p w14:paraId="78A3B38D" w14:textId="01DBE335" w:rsidR="00F26541" w:rsidRPr="00715941" w:rsidRDefault="007A6686" w:rsidP="00F26541">
      <w:pPr>
        <w:pStyle w:val="ListParagraph"/>
        <w:numPr>
          <w:ilvl w:val="1"/>
          <w:numId w:val="5"/>
        </w:numPr>
        <w:rPr>
          <w:sz w:val="18"/>
          <w:szCs w:val="18"/>
        </w:rPr>
      </w:pPr>
      <w:r>
        <w:rPr>
          <w:sz w:val="18"/>
          <w:szCs w:val="18"/>
        </w:rPr>
        <w:t>Many</w:t>
      </w:r>
      <w:r w:rsidR="00F26541" w:rsidRPr="00715941">
        <w:rPr>
          <w:sz w:val="18"/>
          <w:szCs w:val="18"/>
        </w:rPr>
        <w:t xml:space="preserve"> different </w:t>
      </w:r>
      <w:r>
        <w:rPr>
          <w:sz w:val="18"/>
          <w:szCs w:val="18"/>
        </w:rPr>
        <w:t xml:space="preserve">metrics </w:t>
      </w:r>
      <w:r w:rsidR="00F26541" w:rsidRPr="00715941">
        <w:rPr>
          <w:sz w:val="18"/>
          <w:szCs w:val="18"/>
        </w:rPr>
        <w:t>depending on criteria</w:t>
      </w:r>
      <w:r>
        <w:rPr>
          <w:sz w:val="18"/>
          <w:szCs w:val="18"/>
        </w:rPr>
        <w:t xml:space="preserve"> and data results</w:t>
      </w:r>
    </w:p>
    <w:p w14:paraId="3B2C2B1F" w14:textId="77777777" w:rsidR="00F26541" w:rsidRPr="00715941" w:rsidRDefault="00F26541" w:rsidP="00F26541">
      <w:pPr>
        <w:pStyle w:val="ListParagraph"/>
        <w:numPr>
          <w:ilvl w:val="2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Displaying X,XXX Results</w:t>
      </w:r>
    </w:p>
    <w:p w14:paraId="287F2AB1" w14:textId="77777777" w:rsidR="00F26541" w:rsidRPr="00715941" w:rsidRDefault="00F26541" w:rsidP="00F26541">
      <w:pPr>
        <w:pStyle w:val="ListParagraph"/>
        <w:numPr>
          <w:ilvl w:val="2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$XX,XXX TIV</w:t>
      </w:r>
    </w:p>
    <w:p w14:paraId="31958764" w14:textId="77777777" w:rsidR="00F26541" w:rsidRPr="00715941" w:rsidRDefault="00F26541" w:rsidP="00F26541">
      <w:pPr>
        <w:pStyle w:val="ListParagraph"/>
        <w:numPr>
          <w:ilvl w:val="2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XX MW Offline</w:t>
      </w:r>
    </w:p>
    <w:p w14:paraId="47EDD35B" w14:textId="77777777" w:rsidR="00F26541" w:rsidRPr="00715941" w:rsidRDefault="00F26541" w:rsidP="00F26541">
      <w:pPr>
        <w:pStyle w:val="ListParagraph"/>
        <w:numPr>
          <w:ilvl w:val="0"/>
          <w:numId w:val="5"/>
        </w:numPr>
        <w:rPr>
          <w:b/>
          <w:bCs/>
          <w:sz w:val="18"/>
          <w:szCs w:val="18"/>
        </w:rPr>
      </w:pPr>
      <w:r w:rsidRPr="00715941">
        <w:rPr>
          <w:b/>
          <w:bCs/>
          <w:sz w:val="18"/>
          <w:szCs w:val="18"/>
        </w:rPr>
        <w:t>Filtering of Data Layer Results</w:t>
      </w:r>
    </w:p>
    <w:p w14:paraId="09D232E3" w14:textId="14FA0C19" w:rsidR="00F26541" w:rsidRPr="00715941" w:rsidRDefault="00F26541" w:rsidP="00F26541">
      <w:pPr>
        <w:pStyle w:val="ListParagraph"/>
        <w:numPr>
          <w:ilvl w:val="1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 xml:space="preserve">By industry </w:t>
      </w:r>
      <w:r w:rsidR="007A6686">
        <w:rPr>
          <w:sz w:val="18"/>
          <w:szCs w:val="18"/>
        </w:rPr>
        <w:t xml:space="preserve">legend </w:t>
      </w:r>
      <w:r w:rsidRPr="00715941">
        <w:rPr>
          <w:sz w:val="18"/>
          <w:szCs w:val="18"/>
        </w:rPr>
        <w:t>&amp; selection tool</w:t>
      </w:r>
    </w:p>
    <w:p w14:paraId="5FF6E65C" w14:textId="2E5B643F" w:rsidR="00F26541" w:rsidRDefault="00F26541" w:rsidP="00F26541">
      <w:pPr>
        <w:pStyle w:val="ListParagraph"/>
        <w:numPr>
          <w:ilvl w:val="1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 xml:space="preserve">Filtering would not re-query data layer, but would hide / show markers and data table results </w:t>
      </w:r>
      <w:proofErr w:type="gramStart"/>
      <w:r w:rsidRPr="00715941">
        <w:rPr>
          <w:sz w:val="18"/>
          <w:szCs w:val="18"/>
        </w:rPr>
        <w:t>based</w:t>
      </w:r>
      <w:proofErr w:type="gramEnd"/>
      <w:r w:rsidRPr="00715941">
        <w:rPr>
          <w:sz w:val="18"/>
          <w:szCs w:val="18"/>
        </w:rPr>
        <w:t xml:space="preserve"> </w:t>
      </w:r>
      <w:r w:rsidR="004123D7">
        <w:rPr>
          <w:sz w:val="18"/>
          <w:szCs w:val="18"/>
        </w:rPr>
        <w:t>up</w:t>
      </w:r>
      <w:r w:rsidRPr="00715941">
        <w:rPr>
          <w:sz w:val="18"/>
          <w:szCs w:val="18"/>
        </w:rPr>
        <w:t>on selected filter criteria</w:t>
      </w:r>
    </w:p>
    <w:p w14:paraId="44705F21" w14:textId="145EE397" w:rsidR="000129E9" w:rsidRPr="00715941" w:rsidRDefault="00A500E0" w:rsidP="00F26541">
      <w:pPr>
        <w:pStyle w:val="ListParagraph"/>
        <w:numPr>
          <w:ilvl w:val="1"/>
          <w:numId w:val="5"/>
        </w:numPr>
        <w:rPr>
          <w:sz w:val="18"/>
          <w:szCs w:val="18"/>
        </w:rPr>
      </w:pPr>
      <w:r w:rsidRPr="00A500E0">
        <w:rPr>
          <w:noProof/>
        </w:rPr>
        <w:drawing>
          <wp:anchor distT="0" distB="0" distL="114300" distR="114300" simplePos="0" relativeHeight="251782144" behindDoc="0" locked="0" layoutInCell="1" allowOverlap="1" wp14:anchorId="394980E0" wp14:editId="498F5B79">
            <wp:simplePos x="0" y="0"/>
            <wp:positionH relativeFrom="column">
              <wp:posOffset>1565580</wp:posOffset>
            </wp:positionH>
            <wp:positionV relativeFrom="paragraph">
              <wp:posOffset>268465</wp:posOffset>
            </wp:positionV>
            <wp:extent cx="985652" cy="1019442"/>
            <wp:effectExtent l="0" t="0" r="508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652" cy="101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29E9" w:rsidRPr="000129E9">
        <w:rPr>
          <w:noProof/>
        </w:rPr>
        <w:drawing>
          <wp:inline distT="0" distB="0" distL="0" distR="0" wp14:anchorId="0D243BEE" wp14:editId="48B9531B">
            <wp:extent cx="487163" cy="1561605"/>
            <wp:effectExtent l="0" t="0" r="825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61" cy="158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B3A25" w14:textId="77777777" w:rsidR="00F26541" w:rsidRPr="00715941" w:rsidRDefault="00F26541" w:rsidP="00F26541">
      <w:pPr>
        <w:pStyle w:val="ListParagraph"/>
        <w:numPr>
          <w:ilvl w:val="0"/>
          <w:numId w:val="5"/>
        </w:numPr>
        <w:rPr>
          <w:b/>
          <w:bCs/>
          <w:sz w:val="18"/>
          <w:szCs w:val="18"/>
        </w:rPr>
      </w:pPr>
      <w:r w:rsidRPr="00715941">
        <w:rPr>
          <w:b/>
          <w:bCs/>
          <w:sz w:val="18"/>
          <w:szCs w:val="18"/>
        </w:rPr>
        <w:t>Graphing of Data Layer results</w:t>
      </w:r>
    </w:p>
    <w:p w14:paraId="3B727064" w14:textId="77777777" w:rsidR="00F26541" w:rsidRPr="00715941" w:rsidRDefault="00F26541" w:rsidP="00F26541">
      <w:pPr>
        <w:pStyle w:val="ListParagraph"/>
        <w:numPr>
          <w:ilvl w:val="1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Multiple graphing options to visualize results</w:t>
      </w:r>
    </w:p>
    <w:p w14:paraId="4BE61AAD" w14:textId="2226884C" w:rsidR="00F26541" w:rsidRPr="00715941" w:rsidRDefault="00F26541" w:rsidP="00F26541">
      <w:pPr>
        <w:pStyle w:val="ListParagraph"/>
        <w:numPr>
          <w:ilvl w:val="2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Bar, Column, Pie, Line, Area</w:t>
      </w:r>
    </w:p>
    <w:p w14:paraId="1A94318F" w14:textId="6646039F" w:rsidR="00F26541" w:rsidRDefault="00F26541" w:rsidP="00F26541">
      <w:pPr>
        <w:pStyle w:val="ListParagraph"/>
        <w:numPr>
          <w:ilvl w:val="1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Will have enough info from data table to create some simple overview graphs</w:t>
      </w:r>
    </w:p>
    <w:p w14:paraId="2705DE61" w14:textId="6B230280" w:rsidR="00277D9B" w:rsidRPr="00715941" w:rsidRDefault="00277D9B" w:rsidP="00F26541">
      <w:pPr>
        <w:pStyle w:val="ListParagraph"/>
        <w:numPr>
          <w:ilvl w:val="1"/>
          <w:numId w:val="5"/>
        </w:numPr>
        <w:rPr>
          <w:sz w:val="18"/>
          <w:szCs w:val="18"/>
        </w:rPr>
      </w:pPr>
      <w:r>
        <w:rPr>
          <w:sz w:val="18"/>
          <w:szCs w:val="18"/>
        </w:rPr>
        <w:t>Can use the same endpoints as the Search Results Graph By options</w:t>
      </w:r>
    </w:p>
    <w:p w14:paraId="3578647A" w14:textId="77777777" w:rsidR="00F26541" w:rsidRPr="00715941" w:rsidRDefault="00F26541" w:rsidP="00F26541">
      <w:pPr>
        <w:pStyle w:val="ListParagraph"/>
        <w:numPr>
          <w:ilvl w:val="0"/>
          <w:numId w:val="5"/>
        </w:numPr>
        <w:rPr>
          <w:b/>
          <w:bCs/>
          <w:sz w:val="18"/>
          <w:szCs w:val="18"/>
        </w:rPr>
      </w:pPr>
      <w:r w:rsidRPr="00715941">
        <w:rPr>
          <w:b/>
          <w:bCs/>
          <w:sz w:val="18"/>
          <w:szCs w:val="18"/>
        </w:rPr>
        <w:t xml:space="preserve">Heat Map / Density Visualization </w:t>
      </w:r>
    </w:p>
    <w:p w14:paraId="66B37C60" w14:textId="77777777" w:rsidR="00F26541" w:rsidRPr="00715941" w:rsidRDefault="00F26541" w:rsidP="00F26541">
      <w:pPr>
        <w:pStyle w:val="ListParagraph"/>
        <w:numPr>
          <w:ilvl w:val="1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Converts Marker Data to Heat Map visualization with customizable options</w:t>
      </w:r>
    </w:p>
    <w:p w14:paraId="0EB769D6" w14:textId="6D87933A" w:rsidR="00F26541" w:rsidRPr="00715941" w:rsidRDefault="00F26541" w:rsidP="00F26541">
      <w:pPr>
        <w:pStyle w:val="ListParagraph"/>
        <w:numPr>
          <w:ilvl w:val="2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Hide/Show markers, Pulsing visual, Custom gradients</w:t>
      </w:r>
    </w:p>
    <w:p w14:paraId="052818CD" w14:textId="6067CD5D" w:rsidR="00F26541" w:rsidRPr="00715941" w:rsidRDefault="00F26541" w:rsidP="00F26541">
      <w:pPr>
        <w:pStyle w:val="ListParagraph"/>
        <w:numPr>
          <w:ilvl w:val="1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Displays configuration options when active</w:t>
      </w:r>
    </w:p>
    <w:p w14:paraId="093E5596" w14:textId="50C9E979" w:rsidR="00F26541" w:rsidRPr="00715941" w:rsidRDefault="00F26541" w:rsidP="00F26541">
      <w:pPr>
        <w:pStyle w:val="ListParagraph"/>
        <w:numPr>
          <w:ilvl w:val="1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Toggle button on bottom map toolbar</w:t>
      </w:r>
    </w:p>
    <w:p w14:paraId="6D0EA0A5" w14:textId="3940D4DC" w:rsidR="00F26541" w:rsidRPr="00715941" w:rsidRDefault="00F26541" w:rsidP="00F26541">
      <w:pPr>
        <w:pStyle w:val="ListParagraph"/>
        <w:numPr>
          <w:ilvl w:val="0"/>
          <w:numId w:val="5"/>
        </w:numPr>
        <w:rPr>
          <w:b/>
          <w:bCs/>
          <w:sz w:val="18"/>
          <w:szCs w:val="18"/>
        </w:rPr>
      </w:pPr>
      <w:r w:rsidRPr="00715941">
        <w:rPr>
          <w:b/>
          <w:bCs/>
          <w:sz w:val="18"/>
          <w:szCs w:val="18"/>
        </w:rPr>
        <w:lastRenderedPageBreak/>
        <w:t>Info</w:t>
      </w:r>
      <w:r w:rsidR="004123D7">
        <w:rPr>
          <w:b/>
          <w:bCs/>
          <w:sz w:val="18"/>
          <w:szCs w:val="18"/>
        </w:rPr>
        <w:t>W</w:t>
      </w:r>
      <w:r w:rsidRPr="00715941">
        <w:rPr>
          <w:b/>
          <w:bCs/>
          <w:sz w:val="18"/>
          <w:szCs w:val="18"/>
        </w:rPr>
        <w:t>indows</w:t>
      </w:r>
    </w:p>
    <w:p w14:paraId="4F3290C8" w14:textId="20F3EA7A" w:rsidR="00F26541" w:rsidRPr="00715941" w:rsidRDefault="00F26541" w:rsidP="00F26541">
      <w:pPr>
        <w:pStyle w:val="ListParagraph"/>
        <w:numPr>
          <w:ilvl w:val="1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Similar to Disaster Impact Tracker</w:t>
      </w:r>
    </w:p>
    <w:p w14:paraId="4877036A" w14:textId="341D5F82" w:rsidR="00F26541" w:rsidRPr="00715941" w:rsidRDefault="00F26541" w:rsidP="00F26541">
      <w:pPr>
        <w:pStyle w:val="ListParagraph"/>
        <w:numPr>
          <w:ilvl w:val="1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 xml:space="preserve">Vertical tabbed for multiple points on same </w:t>
      </w:r>
      <w:r w:rsidR="004123D7">
        <w:rPr>
          <w:sz w:val="18"/>
          <w:szCs w:val="18"/>
        </w:rPr>
        <w:t>Lat/Long</w:t>
      </w:r>
    </w:p>
    <w:p w14:paraId="633C889C" w14:textId="77777777" w:rsidR="00F26541" w:rsidRPr="00715941" w:rsidRDefault="00F26541" w:rsidP="00F26541">
      <w:pPr>
        <w:pStyle w:val="ListParagraph"/>
        <w:numPr>
          <w:ilvl w:val="0"/>
          <w:numId w:val="5"/>
        </w:numPr>
        <w:rPr>
          <w:b/>
          <w:bCs/>
          <w:sz w:val="18"/>
          <w:szCs w:val="18"/>
        </w:rPr>
      </w:pPr>
      <w:r w:rsidRPr="00715941">
        <w:rPr>
          <w:b/>
          <w:bCs/>
          <w:sz w:val="18"/>
          <w:szCs w:val="18"/>
        </w:rPr>
        <w:t>Legend</w:t>
      </w:r>
    </w:p>
    <w:p w14:paraId="2451C102" w14:textId="6F6638A0" w:rsidR="00F26541" w:rsidRPr="00715941" w:rsidRDefault="00F26541" w:rsidP="00F26541">
      <w:pPr>
        <w:pStyle w:val="ListParagraph"/>
        <w:numPr>
          <w:ilvl w:val="1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Industry Icons and definitions</w:t>
      </w:r>
    </w:p>
    <w:p w14:paraId="3F97363B" w14:textId="5196C27D" w:rsidR="00F26541" w:rsidRPr="00715941" w:rsidRDefault="00F26541" w:rsidP="00F26541">
      <w:pPr>
        <w:pStyle w:val="ListParagraph"/>
        <w:numPr>
          <w:ilvl w:val="1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Marker symbol definitions</w:t>
      </w:r>
    </w:p>
    <w:p w14:paraId="1FB00429" w14:textId="411E9CB2" w:rsidR="00F26541" w:rsidRPr="00715941" w:rsidRDefault="00F26541" w:rsidP="00F26541">
      <w:pPr>
        <w:pStyle w:val="ListParagraph"/>
        <w:numPr>
          <w:ilvl w:val="2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Origination, Destination, Connection Points, Pipelines, Clusters, etc.</w:t>
      </w:r>
    </w:p>
    <w:p w14:paraId="75D6420C" w14:textId="77777777" w:rsidR="00285798" w:rsidRPr="00715941" w:rsidRDefault="00285798" w:rsidP="00285798">
      <w:pPr>
        <w:pStyle w:val="ListParagraph"/>
        <w:numPr>
          <w:ilvl w:val="0"/>
          <w:numId w:val="5"/>
        </w:numPr>
        <w:rPr>
          <w:b/>
          <w:bCs/>
          <w:sz w:val="18"/>
          <w:szCs w:val="18"/>
        </w:rPr>
      </w:pPr>
      <w:r w:rsidRPr="00715941">
        <w:rPr>
          <w:b/>
          <w:bCs/>
          <w:sz w:val="18"/>
          <w:szCs w:val="18"/>
        </w:rPr>
        <w:t>Map Layers</w:t>
      </w:r>
    </w:p>
    <w:p w14:paraId="4D724762" w14:textId="77777777" w:rsidR="00285798" w:rsidRPr="00715941" w:rsidRDefault="00285798" w:rsidP="00285798">
      <w:pPr>
        <w:pStyle w:val="ListParagraph"/>
        <w:numPr>
          <w:ilvl w:val="1"/>
          <w:numId w:val="5"/>
        </w:numPr>
        <w:rPr>
          <w:b/>
          <w:bCs/>
          <w:sz w:val="18"/>
          <w:szCs w:val="18"/>
        </w:rPr>
      </w:pPr>
      <w:r w:rsidRPr="00715941">
        <w:rPr>
          <w:sz w:val="18"/>
          <w:szCs w:val="18"/>
        </w:rPr>
        <w:t xml:space="preserve">Same layers as the </w:t>
      </w:r>
      <w:r w:rsidRPr="00715941">
        <w:rPr>
          <w:b/>
          <w:bCs/>
          <w:sz w:val="18"/>
          <w:szCs w:val="18"/>
        </w:rPr>
        <w:t xml:space="preserve">Map It! </w:t>
      </w:r>
      <w:r w:rsidRPr="00715941">
        <w:rPr>
          <w:sz w:val="18"/>
          <w:szCs w:val="18"/>
        </w:rPr>
        <w:t>tool</w:t>
      </w:r>
    </w:p>
    <w:p w14:paraId="4E6E3AE5" w14:textId="28512E84" w:rsidR="00285798" w:rsidRPr="00715941" w:rsidRDefault="00285798" w:rsidP="00285798">
      <w:pPr>
        <w:pStyle w:val="ListParagraph"/>
        <w:numPr>
          <w:ilvl w:val="2"/>
          <w:numId w:val="5"/>
        </w:numPr>
        <w:rPr>
          <w:b/>
          <w:bCs/>
          <w:sz w:val="18"/>
          <w:szCs w:val="18"/>
        </w:rPr>
      </w:pPr>
      <w:r w:rsidRPr="00715941">
        <w:rPr>
          <w:sz w:val="18"/>
          <w:szCs w:val="18"/>
        </w:rPr>
        <w:t>NERC Regions, Transmissions lines, Coal Beds, Oil &amp; Gas Basins, Resource Plays, Disaster Polygons, and others</w:t>
      </w:r>
    </w:p>
    <w:p w14:paraId="49CFBF11" w14:textId="3AA41231" w:rsidR="00F26541" w:rsidRPr="00715941" w:rsidRDefault="00F26541" w:rsidP="00F26541">
      <w:pPr>
        <w:pStyle w:val="ListParagraph"/>
        <w:numPr>
          <w:ilvl w:val="0"/>
          <w:numId w:val="5"/>
        </w:numPr>
        <w:rPr>
          <w:b/>
          <w:bCs/>
          <w:sz w:val="18"/>
          <w:szCs w:val="18"/>
        </w:rPr>
      </w:pPr>
      <w:r w:rsidRPr="00715941">
        <w:rPr>
          <w:b/>
          <w:bCs/>
          <w:sz w:val="18"/>
          <w:szCs w:val="18"/>
        </w:rPr>
        <w:t>Marker Features</w:t>
      </w:r>
      <w:bookmarkStart w:id="7" w:name="_GoBack"/>
      <w:bookmarkEnd w:id="7"/>
    </w:p>
    <w:p w14:paraId="41E1D9B9" w14:textId="77777777" w:rsidR="00F26541" w:rsidRPr="00715941" w:rsidRDefault="00F26541" w:rsidP="00F26541">
      <w:pPr>
        <w:pStyle w:val="ListParagraph"/>
        <w:numPr>
          <w:ilvl w:val="1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Color coded</w:t>
      </w:r>
    </w:p>
    <w:p w14:paraId="106A734A" w14:textId="3A8E1A84" w:rsidR="00F26541" w:rsidRPr="00715941" w:rsidRDefault="00F26541" w:rsidP="00F26541">
      <w:pPr>
        <w:pStyle w:val="ListParagraph"/>
        <w:numPr>
          <w:ilvl w:val="1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Icon</w:t>
      </w:r>
    </w:p>
    <w:p w14:paraId="5ED592A1" w14:textId="77777777" w:rsidR="00F26541" w:rsidRPr="00715941" w:rsidRDefault="00F26541" w:rsidP="00F26541">
      <w:pPr>
        <w:pStyle w:val="ListParagraph"/>
        <w:numPr>
          <w:ilvl w:val="1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Pulse</w:t>
      </w:r>
    </w:p>
    <w:p w14:paraId="426725E5" w14:textId="789BFE5C" w:rsidR="00F26541" w:rsidRPr="00715941" w:rsidRDefault="00F26541" w:rsidP="00F26541">
      <w:pPr>
        <w:pStyle w:val="ListParagraph"/>
        <w:numPr>
          <w:ilvl w:val="1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Status Indicators</w:t>
      </w:r>
    </w:p>
    <w:p w14:paraId="3C07EE29" w14:textId="77777777" w:rsidR="00285798" w:rsidRPr="00715941" w:rsidRDefault="00285798" w:rsidP="00285798">
      <w:pPr>
        <w:pStyle w:val="ListParagraph"/>
        <w:numPr>
          <w:ilvl w:val="0"/>
          <w:numId w:val="5"/>
        </w:numPr>
        <w:rPr>
          <w:b/>
          <w:bCs/>
          <w:sz w:val="18"/>
          <w:szCs w:val="18"/>
        </w:rPr>
      </w:pPr>
      <w:r w:rsidRPr="00715941">
        <w:rPr>
          <w:b/>
          <w:bCs/>
          <w:sz w:val="18"/>
          <w:szCs w:val="18"/>
        </w:rPr>
        <w:t>Marker Clustering</w:t>
      </w:r>
    </w:p>
    <w:p w14:paraId="17486A9F" w14:textId="502F136D" w:rsidR="00285798" w:rsidRPr="00715941" w:rsidRDefault="00285798" w:rsidP="00285798">
      <w:pPr>
        <w:pStyle w:val="ListParagraph"/>
        <w:numPr>
          <w:ilvl w:val="1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Toggleable grouping of markers on base map</w:t>
      </w:r>
    </w:p>
    <w:p w14:paraId="3909293F" w14:textId="78779713" w:rsidR="00285798" w:rsidRPr="00715941" w:rsidRDefault="00285798" w:rsidP="00285798">
      <w:pPr>
        <w:pStyle w:val="ListParagraph"/>
        <w:numPr>
          <w:ilvl w:val="1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No configuration options</w:t>
      </w:r>
    </w:p>
    <w:p w14:paraId="246E02AB" w14:textId="77777777" w:rsidR="00757B20" w:rsidRPr="00715941" w:rsidRDefault="00757B20" w:rsidP="00757B20">
      <w:pPr>
        <w:pStyle w:val="ListParagraph"/>
        <w:numPr>
          <w:ilvl w:val="0"/>
          <w:numId w:val="5"/>
        </w:numPr>
        <w:rPr>
          <w:b/>
          <w:bCs/>
          <w:sz w:val="18"/>
          <w:szCs w:val="18"/>
        </w:rPr>
      </w:pPr>
      <w:r w:rsidRPr="00715941">
        <w:rPr>
          <w:b/>
          <w:bCs/>
          <w:sz w:val="18"/>
          <w:szCs w:val="18"/>
        </w:rPr>
        <w:t>Overview Map</w:t>
      </w:r>
    </w:p>
    <w:p w14:paraId="2B692E7E" w14:textId="77777777" w:rsidR="00757B20" w:rsidRPr="00715941" w:rsidRDefault="00757B20" w:rsidP="00757B20">
      <w:pPr>
        <w:pStyle w:val="ListParagraph"/>
        <w:numPr>
          <w:ilvl w:val="1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Displays current extent of the map with context to larger area and updates whenever the map extent changes</w:t>
      </w:r>
    </w:p>
    <w:p w14:paraId="7D295F7A" w14:textId="77777777" w:rsidR="00757B20" w:rsidRPr="00715941" w:rsidRDefault="00757B20" w:rsidP="00757B20">
      <w:pPr>
        <w:pStyle w:val="ListParagraph"/>
        <w:numPr>
          <w:ilvl w:val="1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Can expand and collapse as well as change main map extent from within overview map</w:t>
      </w:r>
    </w:p>
    <w:p w14:paraId="3952B7D9" w14:textId="770472E2" w:rsidR="00757B20" w:rsidRPr="00715941" w:rsidRDefault="00757B20" w:rsidP="00757B20">
      <w:pPr>
        <w:pStyle w:val="ListParagraph"/>
        <w:numPr>
          <w:ilvl w:val="1"/>
          <w:numId w:val="5"/>
        </w:numPr>
        <w:rPr>
          <w:i/>
          <w:iCs/>
          <w:sz w:val="18"/>
          <w:szCs w:val="18"/>
        </w:rPr>
      </w:pPr>
      <w:r w:rsidRPr="00715941">
        <w:rPr>
          <w:i/>
          <w:iCs/>
          <w:sz w:val="18"/>
          <w:szCs w:val="18"/>
        </w:rPr>
        <w:t>Currently in fully functional state</w:t>
      </w:r>
    </w:p>
    <w:p w14:paraId="363C86CB" w14:textId="77777777" w:rsidR="00757B20" w:rsidRPr="00715941" w:rsidRDefault="00757B20" w:rsidP="00757B20">
      <w:pPr>
        <w:pStyle w:val="ListParagraph"/>
        <w:numPr>
          <w:ilvl w:val="0"/>
          <w:numId w:val="5"/>
        </w:numPr>
        <w:rPr>
          <w:b/>
          <w:bCs/>
          <w:sz w:val="18"/>
          <w:szCs w:val="18"/>
        </w:rPr>
      </w:pPr>
      <w:r w:rsidRPr="00715941">
        <w:rPr>
          <w:b/>
          <w:bCs/>
          <w:sz w:val="18"/>
          <w:szCs w:val="18"/>
        </w:rPr>
        <w:t>Results Data Table</w:t>
      </w:r>
    </w:p>
    <w:p w14:paraId="4B0BF443" w14:textId="222810E1" w:rsidR="00757B20" w:rsidRPr="00715941" w:rsidRDefault="00757B20" w:rsidP="00757B20">
      <w:pPr>
        <w:pStyle w:val="ListParagraph"/>
        <w:numPr>
          <w:ilvl w:val="1"/>
          <w:numId w:val="5"/>
        </w:numPr>
        <w:rPr>
          <w:b/>
          <w:bCs/>
          <w:sz w:val="18"/>
          <w:szCs w:val="18"/>
        </w:rPr>
      </w:pPr>
      <w:r w:rsidRPr="00715941">
        <w:rPr>
          <w:sz w:val="18"/>
          <w:szCs w:val="18"/>
        </w:rPr>
        <w:t xml:space="preserve">Data Table at the bottom of the page for Data Layers </w:t>
      </w:r>
    </w:p>
    <w:p w14:paraId="24A67D77" w14:textId="52AA48F2" w:rsidR="00757B20" w:rsidRPr="00715941" w:rsidRDefault="00757B20" w:rsidP="00757B20">
      <w:pPr>
        <w:pStyle w:val="ListParagraph"/>
        <w:numPr>
          <w:ilvl w:val="1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Can search within data table and sort columns</w:t>
      </w:r>
    </w:p>
    <w:p w14:paraId="00B837AD" w14:textId="3E94BAEB" w:rsidR="00757B20" w:rsidRPr="00715941" w:rsidRDefault="00757B20" w:rsidP="00757B20">
      <w:pPr>
        <w:pStyle w:val="ListParagraph"/>
        <w:numPr>
          <w:ilvl w:val="1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Same columns as results pages depending on what tool is referenced</w:t>
      </w:r>
    </w:p>
    <w:p w14:paraId="29D764F1" w14:textId="77DF34BC" w:rsidR="00757B20" w:rsidRPr="00715941" w:rsidRDefault="00757B20" w:rsidP="00757B20">
      <w:pPr>
        <w:pStyle w:val="ListParagraph"/>
        <w:numPr>
          <w:ilvl w:val="0"/>
          <w:numId w:val="5"/>
        </w:numPr>
        <w:rPr>
          <w:b/>
          <w:bCs/>
          <w:sz w:val="18"/>
          <w:szCs w:val="18"/>
        </w:rPr>
      </w:pPr>
      <w:r w:rsidRPr="00715941">
        <w:rPr>
          <w:b/>
          <w:bCs/>
          <w:sz w:val="18"/>
          <w:szCs w:val="18"/>
        </w:rPr>
        <w:t>Selection Tools</w:t>
      </w:r>
    </w:p>
    <w:p w14:paraId="47482CD2" w14:textId="5ECC4A5C" w:rsidR="00757B20" w:rsidRPr="00715941" w:rsidRDefault="00757B20" w:rsidP="00757B20">
      <w:pPr>
        <w:pStyle w:val="ListParagraph"/>
        <w:numPr>
          <w:ilvl w:val="1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Polygon Selection</w:t>
      </w:r>
    </w:p>
    <w:p w14:paraId="20A3CF00" w14:textId="4DCD8707" w:rsidR="00757B20" w:rsidRPr="00715941" w:rsidRDefault="00757B20" w:rsidP="00757B20">
      <w:pPr>
        <w:pStyle w:val="ListParagraph"/>
        <w:numPr>
          <w:ilvl w:val="2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Filter/select results within the polygon (similar to Geolocator Radius Search)</w:t>
      </w:r>
    </w:p>
    <w:p w14:paraId="2B8F3A39" w14:textId="5D77041B" w:rsidR="00757B20" w:rsidRPr="00715941" w:rsidRDefault="00757B20" w:rsidP="00757B20">
      <w:pPr>
        <w:pStyle w:val="ListParagraph"/>
        <w:numPr>
          <w:ilvl w:val="1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Radius/Circle Selection</w:t>
      </w:r>
    </w:p>
    <w:p w14:paraId="0A113CE4" w14:textId="25B0979C" w:rsidR="00757B20" w:rsidRPr="00715941" w:rsidRDefault="00757B20" w:rsidP="00757B20">
      <w:pPr>
        <w:pStyle w:val="ListParagraph"/>
        <w:numPr>
          <w:ilvl w:val="2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Filter/select results within the circle (similar to Geolocator Radius Search)</w:t>
      </w:r>
    </w:p>
    <w:p w14:paraId="02B511FE" w14:textId="1940B7FE" w:rsidR="00757B20" w:rsidRPr="00715941" w:rsidRDefault="00757B20" w:rsidP="00757B20">
      <w:pPr>
        <w:pStyle w:val="ListParagraph"/>
        <w:numPr>
          <w:ilvl w:val="1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Rectangle Selection</w:t>
      </w:r>
    </w:p>
    <w:p w14:paraId="62DF44BE" w14:textId="55648D74" w:rsidR="00757B20" w:rsidRPr="00715941" w:rsidRDefault="00757B20" w:rsidP="00757B20">
      <w:pPr>
        <w:pStyle w:val="ListParagraph"/>
        <w:numPr>
          <w:ilvl w:val="2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Filter/select results within the rectangle</w:t>
      </w:r>
    </w:p>
    <w:p w14:paraId="31A48EC2" w14:textId="53D78494" w:rsidR="00757B20" w:rsidRPr="00715941" w:rsidRDefault="00757B20" w:rsidP="00757B20">
      <w:pPr>
        <w:pStyle w:val="ListParagraph"/>
        <w:numPr>
          <w:ilvl w:val="1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Point Selection</w:t>
      </w:r>
    </w:p>
    <w:p w14:paraId="110565FF" w14:textId="0E060B7E" w:rsidR="00757B20" w:rsidRPr="00715941" w:rsidRDefault="00757B20" w:rsidP="00757B20">
      <w:pPr>
        <w:pStyle w:val="ListParagraph"/>
        <w:numPr>
          <w:ilvl w:val="2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Gets Latitude &amp; Longitude of a point on the map</w:t>
      </w:r>
    </w:p>
    <w:p w14:paraId="18F39F91" w14:textId="6CB3B616" w:rsidR="00757B20" w:rsidRPr="00715941" w:rsidRDefault="00757B20" w:rsidP="00757B20">
      <w:pPr>
        <w:pStyle w:val="ListParagraph"/>
        <w:numPr>
          <w:ilvl w:val="2"/>
          <w:numId w:val="5"/>
        </w:numPr>
        <w:rPr>
          <w:sz w:val="18"/>
          <w:szCs w:val="18"/>
        </w:rPr>
      </w:pPr>
      <w:r w:rsidRPr="00715941">
        <w:rPr>
          <w:sz w:val="18"/>
          <w:szCs w:val="18"/>
        </w:rPr>
        <w:t>Same as Coordinates Bar functionality</w:t>
      </w:r>
    </w:p>
    <w:p w14:paraId="6AD399EB" w14:textId="163E32E7" w:rsidR="00757B20" w:rsidRPr="00715941" w:rsidRDefault="00757B20" w:rsidP="00757B20">
      <w:pPr>
        <w:pStyle w:val="ListParagraph"/>
        <w:numPr>
          <w:ilvl w:val="2"/>
          <w:numId w:val="5"/>
        </w:numPr>
        <w:rPr>
          <w:i/>
          <w:iCs/>
          <w:sz w:val="18"/>
          <w:szCs w:val="18"/>
        </w:rPr>
      </w:pPr>
      <w:r w:rsidRPr="00715941">
        <w:rPr>
          <w:i/>
          <w:iCs/>
          <w:sz w:val="18"/>
          <w:szCs w:val="18"/>
        </w:rPr>
        <w:t>Currently in fully functional state</w:t>
      </w:r>
    </w:p>
    <w:p w14:paraId="6B338AC0" w14:textId="44BEE2F6" w:rsidR="00757B20" w:rsidRPr="00715941" w:rsidRDefault="00757B20" w:rsidP="00757B20">
      <w:pPr>
        <w:pStyle w:val="ListParagraph"/>
        <w:numPr>
          <w:ilvl w:val="0"/>
          <w:numId w:val="5"/>
        </w:numPr>
        <w:rPr>
          <w:b/>
          <w:bCs/>
          <w:sz w:val="18"/>
          <w:szCs w:val="18"/>
        </w:rPr>
      </w:pPr>
      <w:r w:rsidRPr="00715941">
        <w:rPr>
          <w:b/>
          <w:bCs/>
          <w:sz w:val="18"/>
          <w:szCs w:val="18"/>
        </w:rPr>
        <w:t>User Interface Themes</w:t>
      </w:r>
    </w:p>
    <w:p w14:paraId="6A15CCDC" w14:textId="0BF84F3A" w:rsidR="00757B20" w:rsidRPr="00715941" w:rsidRDefault="00757B20" w:rsidP="00757B20">
      <w:pPr>
        <w:pStyle w:val="ListParagraph"/>
        <w:numPr>
          <w:ilvl w:val="1"/>
          <w:numId w:val="5"/>
        </w:numPr>
        <w:rPr>
          <w:i/>
          <w:iCs/>
          <w:sz w:val="18"/>
          <w:szCs w:val="18"/>
        </w:rPr>
      </w:pPr>
      <w:r w:rsidRPr="00715941">
        <w:rPr>
          <w:sz w:val="18"/>
          <w:szCs w:val="18"/>
        </w:rPr>
        <w:t>Options to change the UI theme</w:t>
      </w:r>
    </w:p>
    <w:p w14:paraId="50042675" w14:textId="34AADDFA" w:rsidR="00757B20" w:rsidRPr="00715941" w:rsidRDefault="00757B20" w:rsidP="00757B20">
      <w:pPr>
        <w:pStyle w:val="ListParagraph"/>
        <w:numPr>
          <w:ilvl w:val="2"/>
          <w:numId w:val="5"/>
        </w:numPr>
        <w:rPr>
          <w:i/>
          <w:iCs/>
          <w:sz w:val="18"/>
          <w:szCs w:val="18"/>
        </w:rPr>
      </w:pPr>
      <w:r w:rsidRPr="00715941">
        <w:rPr>
          <w:sz w:val="18"/>
          <w:szCs w:val="18"/>
        </w:rPr>
        <w:t>Dark, IIR Light, &amp; Monochrome</w:t>
      </w:r>
    </w:p>
    <w:p w14:paraId="19D79943" w14:textId="77777777" w:rsidR="00F26541" w:rsidRPr="00F26541" w:rsidRDefault="00F26541" w:rsidP="00F26541"/>
    <w:p w14:paraId="3D7A4EE4" w14:textId="77777777" w:rsidR="003A0C74" w:rsidRDefault="003A0C74">
      <w:pPr>
        <w:rPr>
          <w:rFonts w:asciiTheme="majorHAnsi" w:eastAsiaTheme="majorEastAsia" w:hAnsiTheme="majorHAnsi" w:cstheme="majorBidi"/>
          <w:caps/>
          <w:color w:val="FFFFFF" w:themeColor="background1"/>
          <w:kern w:val="24"/>
          <w:sz w:val="48"/>
          <w:szCs w:val="32"/>
        </w:rPr>
      </w:pPr>
      <w:r>
        <w:br w:type="page"/>
      </w:r>
    </w:p>
    <w:p w14:paraId="5ED4F4C9" w14:textId="2D837CAA" w:rsidR="00220815" w:rsidRPr="00824E9A" w:rsidRDefault="00757B20" w:rsidP="00220815">
      <w:pPr>
        <w:pStyle w:val="Heading1"/>
      </w:pPr>
      <w:bookmarkStart w:id="8" w:name="_Toc14960515"/>
      <w:r>
        <w:lastRenderedPageBreak/>
        <w:t>User Interface prototype</w:t>
      </w:r>
      <w:bookmarkEnd w:id="8"/>
    </w:p>
    <w:p w14:paraId="4CC4FAE4" w14:textId="28108934" w:rsidR="00220815" w:rsidRDefault="00D81595" w:rsidP="00220815">
      <w:pPr>
        <w:rPr>
          <w:caps/>
          <w:lang w:eastAsia="ja-JP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191AEE5C" wp14:editId="2AE99B2C">
                <wp:simplePos x="0" y="0"/>
                <wp:positionH relativeFrom="column">
                  <wp:posOffset>1577885</wp:posOffset>
                </wp:positionH>
                <wp:positionV relativeFrom="paragraph">
                  <wp:posOffset>266293</wp:posOffset>
                </wp:positionV>
                <wp:extent cx="810920" cy="284480"/>
                <wp:effectExtent l="0" t="0" r="4762" b="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81092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2EB6EA" w14:textId="781FF98A" w:rsidR="00D81595" w:rsidRPr="00D81595" w:rsidRDefault="00D81595" w:rsidP="00D8159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Results Per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1AEE5C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margin-left:124.25pt;margin-top:20.95pt;width:63.85pt;height:22.4pt;rotation:90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" filled="f" stroked="f">
                <v:textbox>
                  <w:txbxContent>
                    <w:p w14:paraId="4F2EB6EA" w14:textId="781FF98A" w:rsidR="00D81595" w:rsidRPr="00D81595" w:rsidRDefault="00D81595" w:rsidP="00D81595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Results Per Page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22980C7C" wp14:editId="5EF2B030">
                <wp:simplePos x="0" y="0"/>
                <wp:positionH relativeFrom="column">
                  <wp:posOffset>4386470</wp:posOffset>
                </wp:positionH>
                <wp:positionV relativeFrom="paragraph">
                  <wp:posOffset>365624</wp:posOffset>
                </wp:positionV>
                <wp:extent cx="629285" cy="284480"/>
                <wp:effectExtent l="953" t="0" r="317" b="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62928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E73482" w14:textId="293925BE" w:rsidR="00D81595" w:rsidRPr="00D81595" w:rsidRDefault="00D81595" w:rsidP="00D8159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Zoom 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80C7C" id="_x0000_s1027" type="#_x0000_t202" style="position:absolute;margin-left:345.4pt;margin-top:28.8pt;width:49.55pt;height:22.4pt;rotation:90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" filled="f" stroked="f">
                <v:textbox>
                  <w:txbxContent>
                    <w:p w14:paraId="1CE73482" w14:textId="293925BE" w:rsidR="00D81595" w:rsidRPr="00D81595" w:rsidRDefault="00D81595" w:rsidP="00D81595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Zoom Out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7A105683" wp14:editId="1F5E0D09">
                <wp:simplePos x="0" y="0"/>
                <wp:positionH relativeFrom="column">
                  <wp:posOffset>1809568</wp:posOffset>
                </wp:positionH>
                <wp:positionV relativeFrom="paragraph">
                  <wp:posOffset>272430</wp:posOffset>
                </wp:positionV>
                <wp:extent cx="810920" cy="284480"/>
                <wp:effectExtent l="0" t="0" r="4762" b="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81092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9F38A8" w14:textId="607443A2" w:rsidR="00063498" w:rsidRPr="00D81595" w:rsidRDefault="00063498" w:rsidP="0006349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D81595">
                              <w:rPr>
                                <w:sz w:val="12"/>
                                <w:szCs w:val="12"/>
                              </w:rPr>
                              <w:t>Coordinates Bar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05683" id="_x0000_s1028" type="#_x0000_t202" style="position:absolute;margin-left:142.5pt;margin-top:21.45pt;width:63.85pt;height:22.4pt;rotation:90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" filled="f" stroked="f">
                <v:textbox>
                  <w:txbxContent>
                    <w:p w14:paraId="6D9F38A8" w14:textId="607443A2" w:rsidR="00063498" w:rsidRPr="00D81595" w:rsidRDefault="00063498" w:rsidP="00063498">
                      <w:pPr>
                        <w:rPr>
                          <w:sz w:val="12"/>
                          <w:szCs w:val="12"/>
                        </w:rPr>
                      </w:pPr>
                      <w:r w:rsidRPr="00D81595">
                        <w:rPr>
                          <w:sz w:val="12"/>
                          <w:szCs w:val="12"/>
                        </w:rPr>
                        <w:t>Coordinates Bar</w:t>
                      </w:r>
                    </w:p>
                  </w:txbxContent>
                </v:textbox>
              </v:shape>
            </w:pict>
          </mc:Fallback>
        </mc:AlternateContent>
      </w:r>
      <w:r w:rsidR="00220815">
        <w:rPr>
          <w:lang w:eastAsia="ja-JP"/>
        </w:rPr>
        <w:br/>
      </w:r>
    </w:p>
    <w:p w14:paraId="62BCFFEA" w14:textId="24876452" w:rsidR="00D5258D" w:rsidRDefault="00F75207">
      <w:pPr>
        <w:rPr>
          <w:rFonts w:asciiTheme="majorHAnsi" w:eastAsiaTheme="majorEastAsia" w:hAnsiTheme="majorHAnsi" w:cstheme="majorBidi"/>
          <w:caps/>
          <w:color w:val="FFFFFF" w:themeColor="background1"/>
          <w:kern w:val="24"/>
          <w:sz w:val="48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9205562" wp14:editId="559F9A0F">
                <wp:simplePos x="0" y="0"/>
                <wp:positionH relativeFrom="column">
                  <wp:posOffset>2286412</wp:posOffset>
                </wp:positionH>
                <wp:positionV relativeFrom="paragraph">
                  <wp:posOffset>1282700</wp:posOffset>
                </wp:positionV>
                <wp:extent cx="85443" cy="0"/>
                <wp:effectExtent l="0" t="0" r="0" b="0"/>
                <wp:wrapNone/>
                <wp:docPr id="244" name="Straight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443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513F608" id="Straight Connector 244" o:spid="_x0000_s1026" style="position:absolute;flip:x;z-index:251781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0.05pt,101pt" to="186.8pt,10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" strokecolor="white [3212]" strokeweight=".5pt">
                <v:stroke joinstyle="miter"/>
              </v:line>
            </w:pict>
          </mc:Fallback>
        </mc:AlternateContent>
      </w:r>
      <w:r w:rsidR="003A0C74" w:rsidRPr="003A0C74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14A818C" wp14:editId="5C692EE0">
                <wp:simplePos x="0" y="0"/>
                <wp:positionH relativeFrom="column">
                  <wp:posOffset>2409825</wp:posOffset>
                </wp:positionH>
                <wp:positionV relativeFrom="paragraph">
                  <wp:posOffset>7627564</wp:posOffset>
                </wp:positionV>
                <wp:extent cx="0" cy="92075"/>
                <wp:effectExtent l="0" t="0" r="38100" b="22225"/>
                <wp:wrapNone/>
                <wp:docPr id="234" name="Straight Connector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920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06D847" id="Straight Connector 234" o:spid="_x0000_s1026" style="position:absolute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9.75pt,600.6pt" to="189.75pt,60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" strokecolor="black [3213]" strokeweight=".5pt">
                <v:stroke joinstyle="miter"/>
              </v:line>
            </w:pict>
          </mc:Fallback>
        </mc:AlternateContent>
      </w:r>
      <w:r w:rsidR="003A0C74" w:rsidRPr="003A0C74">
        <w:rPr>
          <w:noProof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184645C9" wp14:editId="637526DB">
                <wp:simplePos x="0" y="0"/>
                <wp:positionH relativeFrom="column">
                  <wp:posOffset>2013917</wp:posOffset>
                </wp:positionH>
                <wp:positionV relativeFrom="paragraph">
                  <wp:posOffset>7957231</wp:posOffset>
                </wp:positionV>
                <wp:extent cx="788670" cy="220345"/>
                <wp:effectExtent l="0" t="0" r="0" b="0"/>
                <wp:wrapNone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788670" cy="220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D5CB96" w14:textId="13BDEB7F" w:rsidR="003A0C74" w:rsidRPr="00D81595" w:rsidRDefault="003A0C74" w:rsidP="003A0C7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Overview Map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645C9" id="_x0000_s1029" type="#_x0000_t202" style="position:absolute;margin-left:158.6pt;margin-top:626.55pt;width:62.1pt;height:17.35pt;rotation:90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" filled="f" stroked="f">
                <v:textbox>
                  <w:txbxContent>
                    <w:p w14:paraId="77D5CB96" w14:textId="13BDEB7F" w:rsidR="003A0C74" w:rsidRPr="00D81595" w:rsidRDefault="003A0C74" w:rsidP="003A0C74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Overview Map</w:t>
                      </w:r>
                    </w:p>
                  </w:txbxContent>
                </v:textbox>
              </v:shape>
            </w:pict>
          </mc:Fallback>
        </mc:AlternateContent>
      </w:r>
      <w:r w:rsidR="003A0C74" w:rsidRPr="003A0C74">
        <w:rPr>
          <w:noProof/>
        </w:rPr>
        <w:drawing>
          <wp:anchor distT="0" distB="0" distL="114300" distR="114300" simplePos="0" relativeHeight="251770880" behindDoc="0" locked="0" layoutInCell="1" allowOverlap="1" wp14:anchorId="30326C00" wp14:editId="4686EBDC">
            <wp:simplePos x="0" y="0"/>
            <wp:positionH relativeFrom="column">
              <wp:posOffset>2035437</wp:posOffset>
            </wp:positionH>
            <wp:positionV relativeFrom="paragraph">
              <wp:posOffset>7056437</wp:posOffset>
            </wp:positionV>
            <wp:extent cx="748268" cy="441743"/>
            <wp:effectExtent l="952" t="0" r="0" b="0"/>
            <wp:wrapNone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48268" cy="441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633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6E73B54" wp14:editId="435654BB">
                <wp:simplePos x="0" y="0"/>
                <wp:positionH relativeFrom="column">
                  <wp:posOffset>4905964</wp:posOffset>
                </wp:positionH>
                <wp:positionV relativeFrom="paragraph">
                  <wp:posOffset>1531725</wp:posOffset>
                </wp:positionV>
                <wp:extent cx="125098" cy="0"/>
                <wp:effectExtent l="0" t="0" r="0" b="0"/>
                <wp:wrapNone/>
                <wp:docPr id="226" name="Straight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09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3194B8" id="Straight Connector 226" o:spid="_x0000_s1026" style="position:absolute;flip:x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6.3pt,120.6pt" to="396.15pt,1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" strokecolor="white [3212]" strokeweight=".5pt">
                <v:stroke joinstyle="miter"/>
              </v:line>
            </w:pict>
          </mc:Fallback>
        </mc:AlternateContent>
      </w:r>
      <w:r w:rsidR="00D07633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8C9F476" wp14:editId="29E4CACD">
                <wp:simplePos x="0" y="0"/>
                <wp:positionH relativeFrom="column">
                  <wp:posOffset>2281905</wp:posOffset>
                </wp:positionH>
                <wp:positionV relativeFrom="paragraph">
                  <wp:posOffset>4027253</wp:posOffset>
                </wp:positionV>
                <wp:extent cx="92333" cy="0"/>
                <wp:effectExtent l="0" t="0" r="0" b="0"/>
                <wp:wrapNone/>
                <wp:docPr id="225" name="Straight Connector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33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0CD2B6" id="Straight Connector 225" o:spid="_x0000_s1026" style="position:absolute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9.7pt,317.1pt" to="186.95pt,3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" strokecolor="white [3212]" strokeweight=".5pt">
                <v:stroke joinstyle="miter"/>
              </v:line>
            </w:pict>
          </mc:Fallback>
        </mc:AlternateContent>
      </w:r>
      <w:r w:rsidR="00D07633">
        <w:rPr>
          <w:noProof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0B256C63" wp14:editId="68DC5339">
                <wp:simplePos x="0" y="0"/>
                <wp:positionH relativeFrom="margin">
                  <wp:posOffset>1882140</wp:posOffset>
                </wp:positionH>
                <wp:positionV relativeFrom="paragraph">
                  <wp:posOffset>4215765</wp:posOffset>
                </wp:positionV>
                <wp:extent cx="1116965" cy="225425"/>
                <wp:effectExtent l="0" t="0" r="0" b="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1116965" cy="225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53CA64" w14:textId="4C007037" w:rsidR="00D45DB0" w:rsidRPr="00D81595" w:rsidRDefault="00D45DB0" w:rsidP="00D45DB0">
                            <w:pPr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  <w:t>Toggle Data Table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56C63" id="_x0000_s1030" type="#_x0000_t202" style="position:absolute;margin-left:148.2pt;margin-top:331.95pt;width:87.95pt;height:17.75pt;rotation:90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" filled="f" stroked="f">
                <v:textbox>
                  <w:txbxContent>
                    <w:p w14:paraId="1B53CA64" w14:textId="4C007037" w:rsidR="00D45DB0" w:rsidRPr="00D81595" w:rsidRDefault="00D45DB0" w:rsidP="00D45DB0">
                      <w:pPr>
                        <w:rPr>
                          <w:color w:val="FFFFFF" w:themeColor="background1"/>
                          <w:sz w:val="14"/>
                          <w:szCs w:val="14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4"/>
                        </w:rPr>
                        <w:t>Toggle Data Table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07633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1AF4A55" wp14:editId="3BC7246D">
                <wp:simplePos x="0" y="0"/>
                <wp:positionH relativeFrom="column">
                  <wp:posOffset>2100216</wp:posOffset>
                </wp:positionH>
                <wp:positionV relativeFrom="paragraph">
                  <wp:posOffset>3786451</wp:posOffset>
                </wp:positionV>
                <wp:extent cx="20501" cy="244237"/>
                <wp:effectExtent l="0" t="0" r="17780" b="22860"/>
                <wp:wrapNone/>
                <wp:docPr id="224" name="Connector: Elbow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01" cy="244237"/>
                        </a:xfrm>
                        <a:prstGeom prst="bentConnector3">
                          <a:avLst>
                            <a:gd name="adj1" fmla="val 5975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31D84B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24" o:spid="_x0000_s1026" type="#_x0000_t34" style="position:absolute;margin-left:165.35pt;margin-top:298.15pt;width:1.6pt;height:19.2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" adj="1291" strokecolor="white [3212]" strokeweight=".5pt"/>
            </w:pict>
          </mc:Fallback>
        </mc:AlternateContent>
      </w:r>
      <w:r w:rsidR="00D07633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4F768F2" wp14:editId="460E91CF">
                <wp:simplePos x="0" y="0"/>
                <wp:positionH relativeFrom="column">
                  <wp:posOffset>2013825</wp:posOffset>
                </wp:positionH>
                <wp:positionV relativeFrom="paragraph">
                  <wp:posOffset>7631231</wp:posOffset>
                </wp:positionV>
                <wp:extent cx="0" cy="92334"/>
                <wp:effectExtent l="0" t="0" r="38100" b="22225"/>
                <wp:wrapNone/>
                <wp:docPr id="222" name="Straight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9233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4BB3CE" id="Straight Connector 222" o:spid="_x0000_s1026" style="position:absolute;flip:x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8.55pt,600.9pt" to="158.55pt,60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" strokecolor="black [3213]" strokeweight=".5pt">
                <v:stroke joinstyle="miter"/>
              </v:line>
            </w:pict>
          </mc:Fallback>
        </mc:AlternateContent>
      </w:r>
      <w:r w:rsidR="00D07633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B994C84" wp14:editId="19003E2E">
                <wp:simplePos x="0" y="0"/>
                <wp:positionH relativeFrom="column">
                  <wp:posOffset>5147310</wp:posOffset>
                </wp:positionH>
                <wp:positionV relativeFrom="paragraph">
                  <wp:posOffset>7547806</wp:posOffset>
                </wp:positionV>
                <wp:extent cx="90621" cy="0"/>
                <wp:effectExtent l="0" t="0" r="0" b="0"/>
                <wp:wrapNone/>
                <wp:docPr id="221" name="Straight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621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91D73F" id="Straight Connector 221" o:spid="_x0000_s1026" style="position:absolute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5.3pt,594.3pt" to="412.45pt,59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" strokecolor="black [3213]" strokeweight=".5pt">
                <v:stroke joinstyle="miter"/>
              </v:line>
            </w:pict>
          </mc:Fallback>
        </mc:AlternateContent>
      </w:r>
      <w:r w:rsidR="00D07633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2D1CA51" wp14:editId="152E13FD">
                <wp:simplePos x="0" y="0"/>
                <wp:positionH relativeFrom="column">
                  <wp:posOffset>5147368</wp:posOffset>
                </wp:positionH>
                <wp:positionV relativeFrom="paragraph">
                  <wp:posOffset>7349173</wp:posOffset>
                </wp:positionV>
                <wp:extent cx="90621" cy="0"/>
                <wp:effectExtent l="0" t="0" r="0" b="0"/>
                <wp:wrapNone/>
                <wp:docPr id="220" name="Straight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621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1F3F77" id="Straight Connector 220" o:spid="_x0000_s1026" style="position:absolute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5.3pt,578.7pt" to="412.45pt,57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" strokecolor="black [3213]" strokeweight=".5pt">
                <v:stroke joinstyle="miter"/>
              </v:line>
            </w:pict>
          </mc:Fallback>
        </mc:AlternateContent>
      </w:r>
      <w:r w:rsidR="00D07633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6A59DAE" wp14:editId="39E0CC56">
                <wp:simplePos x="0" y="0"/>
                <wp:positionH relativeFrom="column">
                  <wp:posOffset>5149850</wp:posOffset>
                </wp:positionH>
                <wp:positionV relativeFrom="paragraph">
                  <wp:posOffset>7135934</wp:posOffset>
                </wp:positionV>
                <wp:extent cx="90621" cy="0"/>
                <wp:effectExtent l="0" t="0" r="0" b="0"/>
                <wp:wrapNone/>
                <wp:docPr id="219" name="Straight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621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4F02BE" id="Straight Connector 219" o:spid="_x0000_s1026" style="position:absolute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5.5pt,561.9pt" to="412.65pt,56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" strokecolor="black [3213]" strokeweight=".5pt">
                <v:stroke joinstyle="miter"/>
              </v:line>
            </w:pict>
          </mc:Fallback>
        </mc:AlternateContent>
      </w:r>
      <w:r w:rsidR="00D07633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5192C84" wp14:editId="55C05787">
                <wp:simplePos x="0" y="0"/>
                <wp:positionH relativeFrom="column">
                  <wp:posOffset>5137150</wp:posOffset>
                </wp:positionH>
                <wp:positionV relativeFrom="paragraph">
                  <wp:posOffset>6946069</wp:posOffset>
                </wp:positionV>
                <wp:extent cx="90621" cy="0"/>
                <wp:effectExtent l="0" t="0" r="0" b="0"/>
                <wp:wrapNone/>
                <wp:docPr id="218" name="Straight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621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EDE070" id="Straight Connector 218" o:spid="_x0000_s1026" style="position:absolute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4.5pt,546.95pt" to="411.65pt,54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" strokecolor="black [3213]" strokeweight=".5pt">
                <v:stroke joinstyle="miter"/>
              </v:line>
            </w:pict>
          </mc:Fallback>
        </mc:AlternateContent>
      </w:r>
      <w:r w:rsidR="00D07633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6120AEA" wp14:editId="6950EDA7">
                <wp:simplePos x="0" y="0"/>
                <wp:positionH relativeFrom="column">
                  <wp:posOffset>5135500</wp:posOffset>
                </wp:positionH>
                <wp:positionV relativeFrom="paragraph">
                  <wp:posOffset>6753105</wp:posOffset>
                </wp:positionV>
                <wp:extent cx="90621" cy="0"/>
                <wp:effectExtent l="0" t="0" r="0" b="0"/>
                <wp:wrapNone/>
                <wp:docPr id="216" name="Straight Connector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621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C4BCF4" id="Straight Connector 216" o:spid="_x0000_s1026" style="position:absolute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4.35pt,531.75pt" to="411.5pt,53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" strokecolor="black [3213]" strokeweight=".5pt">
                <v:stroke joinstyle="miter"/>
              </v:line>
            </w:pict>
          </mc:Fallback>
        </mc:AlternateContent>
      </w:r>
      <w:r w:rsidR="00D07633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AA81A73" wp14:editId="71B412B9">
                <wp:simplePos x="0" y="0"/>
                <wp:positionH relativeFrom="column">
                  <wp:posOffset>5141595</wp:posOffset>
                </wp:positionH>
                <wp:positionV relativeFrom="paragraph">
                  <wp:posOffset>6542844</wp:posOffset>
                </wp:positionV>
                <wp:extent cx="90621" cy="0"/>
                <wp:effectExtent l="0" t="0" r="0" b="0"/>
                <wp:wrapNone/>
                <wp:docPr id="215" name="Straight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621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B3BD57" id="Straight Connector 215" o:spid="_x0000_s1026" style="position:absolute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4.85pt,515.2pt" to="412pt,51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" strokecolor="black [3213]" strokeweight=".5pt">
                <v:stroke joinstyle="miter"/>
              </v:line>
            </w:pict>
          </mc:Fallback>
        </mc:AlternateContent>
      </w:r>
      <w:r w:rsidR="00D07633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CDCEE4C" wp14:editId="1CAA5DEA">
                <wp:simplePos x="0" y="0"/>
                <wp:positionH relativeFrom="column">
                  <wp:posOffset>4885055</wp:posOffset>
                </wp:positionH>
                <wp:positionV relativeFrom="paragraph">
                  <wp:posOffset>298554</wp:posOffset>
                </wp:positionV>
                <wp:extent cx="0" cy="122118"/>
                <wp:effectExtent l="0" t="0" r="38100" b="30480"/>
                <wp:wrapNone/>
                <wp:docPr id="214" name="Straight Connector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211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53AAD1" id="Straight Connector 214" o:spid="_x0000_s1026" style="position:absolute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84.65pt,23.5pt" to="384.65pt,3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" strokecolor="black [3213]" strokeweight=".5pt">
                <v:stroke joinstyle="miter"/>
              </v:line>
            </w:pict>
          </mc:Fallback>
        </mc:AlternateContent>
      </w:r>
      <w:r w:rsidR="00D07633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BB3B117" wp14:editId="08E03C71">
                <wp:simplePos x="0" y="0"/>
                <wp:positionH relativeFrom="column">
                  <wp:posOffset>4733147</wp:posOffset>
                </wp:positionH>
                <wp:positionV relativeFrom="paragraph">
                  <wp:posOffset>292884</wp:posOffset>
                </wp:positionV>
                <wp:extent cx="0" cy="122118"/>
                <wp:effectExtent l="0" t="0" r="38100" b="30480"/>
                <wp:wrapNone/>
                <wp:docPr id="213" name="Straight Connector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211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5A2329" id="Straight Connector 213" o:spid="_x0000_s1026" style="position:absolute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72.7pt,23.05pt" to="372.7pt,3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" strokecolor="black [3213]" strokeweight=".5pt">
                <v:stroke joinstyle="miter"/>
              </v:line>
            </w:pict>
          </mc:Fallback>
        </mc:AlternateContent>
      </w:r>
      <w:r w:rsidR="00D07633">
        <w:rPr>
          <w:noProof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7D4BC149" wp14:editId="40076ED6">
                <wp:simplePos x="0" y="0"/>
                <wp:positionH relativeFrom="column">
                  <wp:posOffset>4204886</wp:posOffset>
                </wp:positionH>
                <wp:positionV relativeFrom="paragraph">
                  <wp:posOffset>80554</wp:posOffset>
                </wp:positionV>
                <wp:extent cx="629285" cy="284480"/>
                <wp:effectExtent l="953" t="0" r="317" b="0"/>
                <wp:wrapNone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62928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18D634" w14:textId="54563096" w:rsidR="00D07633" w:rsidRPr="00D81595" w:rsidRDefault="00D07633" w:rsidP="00D07633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Home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BC149" id="_x0000_s1031" type="#_x0000_t202" style="position:absolute;margin-left:331.1pt;margin-top:6.35pt;width:49.55pt;height:22.4pt;rotation:90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" filled="f" stroked="f">
                <v:textbox>
                  <w:txbxContent>
                    <w:p w14:paraId="2E18D634" w14:textId="54563096" w:rsidR="00D07633" w:rsidRPr="00D81595" w:rsidRDefault="00D07633" w:rsidP="00D07633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Home</w:t>
                      </w:r>
                    </w:p>
                  </w:txbxContent>
                </v:textbox>
              </v:shape>
            </w:pict>
          </mc:Fallback>
        </mc:AlternateContent>
      </w:r>
      <w:r w:rsidR="00D07633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A63B069" wp14:editId="01A7A1C5">
                <wp:simplePos x="0" y="0"/>
                <wp:positionH relativeFrom="column">
                  <wp:posOffset>4545502</wp:posOffset>
                </wp:positionH>
                <wp:positionV relativeFrom="paragraph">
                  <wp:posOffset>289905</wp:posOffset>
                </wp:positionV>
                <wp:extent cx="0" cy="122118"/>
                <wp:effectExtent l="0" t="0" r="38100" b="30480"/>
                <wp:wrapNone/>
                <wp:docPr id="211" name="Straight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211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786027" id="Straight Connector 211" o:spid="_x0000_s1026" style="position:absolute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57.9pt,22.85pt" to="357.9pt,3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" strokecolor="black [3213]" strokeweight=".5pt">
                <v:stroke joinstyle="miter"/>
              </v:line>
            </w:pict>
          </mc:Fallback>
        </mc:AlternateContent>
      </w:r>
      <w:r w:rsidR="00D07633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C05199E" wp14:editId="37F74ACA">
                <wp:simplePos x="0" y="0"/>
                <wp:positionH relativeFrom="column">
                  <wp:posOffset>2240280</wp:posOffset>
                </wp:positionH>
                <wp:positionV relativeFrom="paragraph">
                  <wp:posOffset>278961</wp:posOffset>
                </wp:positionV>
                <wp:extent cx="0" cy="122118"/>
                <wp:effectExtent l="0" t="0" r="38100" b="30480"/>
                <wp:wrapNone/>
                <wp:docPr id="208" name="Straight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211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863421" id="Straight Connector 208" o:spid="_x0000_s1026" style="position:absolute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76.4pt,21.95pt" to="176.4pt,3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" strokecolor="black [3213]" strokeweight=".5pt">
                <v:stroke joinstyle="miter"/>
              </v:line>
            </w:pict>
          </mc:Fallback>
        </mc:AlternateContent>
      </w:r>
      <w:r w:rsidR="00D45DB0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FBE7CDF" wp14:editId="34D51884">
                <wp:simplePos x="0" y="0"/>
                <wp:positionH relativeFrom="column">
                  <wp:posOffset>2025753</wp:posOffset>
                </wp:positionH>
                <wp:positionV relativeFrom="paragraph">
                  <wp:posOffset>280755</wp:posOffset>
                </wp:positionV>
                <wp:extent cx="0" cy="122118"/>
                <wp:effectExtent l="0" t="0" r="38100" b="30480"/>
                <wp:wrapNone/>
                <wp:docPr id="197" name="Straight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211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1400DD" id="Straight Connector 197" o:spid="_x0000_s1026" style="position:absolute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9.5pt,22.1pt" to="159.5pt,3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" strokecolor="black [3213]" strokeweight=".5pt">
                <v:stroke joinstyle="miter"/>
              </v:line>
            </w:pict>
          </mc:Fallback>
        </mc:AlternateContent>
      </w:r>
      <w:r w:rsidR="00D81595">
        <w:rPr>
          <w:noProof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7EAD0952" wp14:editId="3ADD4275">
                <wp:simplePos x="0" y="0"/>
                <wp:positionH relativeFrom="margin">
                  <wp:posOffset>1553210</wp:posOffset>
                </wp:positionH>
                <wp:positionV relativeFrom="paragraph">
                  <wp:posOffset>3355975</wp:posOffset>
                </wp:positionV>
                <wp:extent cx="1116965" cy="225425"/>
                <wp:effectExtent l="0" t="0" r="0" b="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1116965" cy="225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BF8E16" w14:textId="7E2C9BD4" w:rsidR="00D81595" w:rsidRPr="00D81595" w:rsidRDefault="00D45DB0" w:rsidP="00D81595">
                            <w:pPr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  <w:t>Resize Data Table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D0952" id="_x0000_s1032" type="#_x0000_t202" style="position:absolute;margin-left:122.3pt;margin-top:264.25pt;width:87.95pt;height:17.75pt;rotation:90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" filled="f" stroked="f">
                <v:textbox>
                  <w:txbxContent>
                    <w:p w14:paraId="4BBF8E16" w14:textId="7E2C9BD4" w:rsidR="00D81595" w:rsidRPr="00D81595" w:rsidRDefault="00D45DB0" w:rsidP="00D81595">
                      <w:pPr>
                        <w:rPr>
                          <w:color w:val="FFFFFF" w:themeColor="background1"/>
                          <w:sz w:val="14"/>
                          <w:szCs w:val="14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4"/>
                        </w:rPr>
                        <w:t>Resize Data Table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81595">
        <w:rPr>
          <w:noProof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35904BD2" wp14:editId="278AD98D">
                <wp:simplePos x="0" y="0"/>
                <wp:positionH relativeFrom="column">
                  <wp:posOffset>1617495</wp:posOffset>
                </wp:positionH>
                <wp:positionV relativeFrom="paragraph">
                  <wp:posOffset>7943457</wp:posOffset>
                </wp:positionV>
                <wp:extent cx="789303" cy="220409"/>
                <wp:effectExtent l="0" t="0" r="0" b="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789303" cy="22040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B98B3B" w14:textId="031ACAE4" w:rsidR="00D81595" w:rsidRPr="00D81595" w:rsidRDefault="00D81595" w:rsidP="00D8159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Search Table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904BD2" id="_x0000_s1033" type="#_x0000_t202" style="position:absolute;margin-left:127.35pt;margin-top:625.45pt;width:62.15pt;height:17.35pt;rotation:90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" filled="f" stroked="f">
                <v:textbox>
                  <w:txbxContent>
                    <w:p w14:paraId="2BB98B3B" w14:textId="031ACAE4" w:rsidR="00D81595" w:rsidRPr="00D81595" w:rsidRDefault="00D81595" w:rsidP="00D81595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Search Table</w:t>
                      </w:r>
                    </w:p>
                  </w:txbxContent>
                </v:textbox>
              </v:shape>
            </w:pict>
          </mc:Fallback>
        </mc:AlternateContent>
      </w:r>
      <w:r w:rsidR="00D81595"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5B7D4AA7" wp14:editId="206ABC7A">
                <wp:simplePos x="0" y="0"/>
                <wp:positionH relativeFrom="column">
                  <wp:posOffset>4598700</wp:posOffset>
                </wp:positionH>
                <wp:positionV relativeFrom="paragraph">
                  <wp:posOffset>1468046</wp:posOffset>
                </wp:positionV>
                <wp:extent cx="882576" cy="284480"/>
                <wp:effectExtent l="0" t="0" r="0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882576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585438" w14:textId="5077261C" w:rsidR="00757B20" w:rsidRPr="00D81595" w:rsidRDefault="00D81595" w:rsidP="00757B20">
                            <w:pPr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D81595"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  <w:t>Address Search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D4AA7" id="_x0000_s1034" type="#_x0000_t202" style="position:absolute;margin-left:362.1pt;margin-top:115.6pt;width:69.5pt;height:22.4pt;rotation:90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" filled="f" stroked="f">
                <v:textbox>
                  <w:txbxContent>
                    <w:p w14:paraId="33585438" w14:textId="5077261C" w:rsidR="00757B20" w:rsidRPr="00D81595" w:rsidRDefault="00D81595" w:rsidP="00757B20">
                      <w:pPr>
                        <w:rPr>
                          <w:color w:val="FFFFFF" w:themeColor="background1"/>
                          <w:sz w:val="14"/>
                          <w:szCs w:val="14"/>
                        </w:rPr>
                      </w:pPr>
                      <w:r w:rsidRPr="00D81595">
                        <w:rPr>
                          <w:color w:val="FFFFFF" w:themeColor="background1"/>
                          <w:sz w:val="14"/>
                          <w:szCs w:val="14"/>
                        </w:rPr>
                        <w:t>Address Search</w:t>
                      </w:r>
                    </w:p>
                  </w:txbxContent>
                </v:textbox>
              </v:shape>
            </w:pict>
          </mc:Fallback>
        </mc:AlternateContent>
      </w:r>
      <w:r w:rsidR="00D81595">
        <w:rPr>
          <w:noProof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1AD409D1" wp14:editId="2860A2EC">
                <wp:simplePos x="0" y="0"/>
                <wp:positionH relativeFrom="column">
                  <wp:posOffset>4547095</wp:posOffset>
                </wp:positionH>
                <wp:positionV relativeFrom="paragraph">
                  <wp:posOffset>8921</wp:posOffset>
                </wp:positionV>
                <wp:extent cx="629285" cy="284480"/>
                <wp:effectExtent l="953" t="0" r="317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62928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F8466B" w14:textId="5E19A88E" w:rsidR="00D81595" w:rsidRPr="00D81595" w:rsidRDefault="00D81595" w:rsidP="00D8159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Zoom 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409D1" id="_x0000_s1035" type="#_x0000_t202" style="position:absolute;margin-left:358.05pt;margin-top:.7pt;width:49.55pt;height:22.4pt;rotation:90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" filled="f" stroked="f">
                <v:textbox>
                  <w:txbxContent>
                    <w:p w14:paraId="12F8466B" w14:textId="5E19A88E" w:rsidR="00D81595" w:rsidRPr="00D81595" w:rsidRDefault="00D81595" w:rsidP="00D81595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Zoom In</w:t>
                      </w:r>
                    </w:p>
                  </w:txbxContent>
                </v:textbox>
              </v:shape>
            </w:pict>
          </mc:Fallback>
        </mc:AlternateContent>
      </w:r>
      <w:r w:rsidR="00D81595"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7093C72F" wp14:editId="7E18CD84">
                <wp:simplePos x="0" y="0"/>
                <wp:positionH relativeFrom="column">
                  <wp:posOffset>5158740</wp:posOffset>
                </wp:positionH>
                <wp:positionV relativeFrom="paragraph">
                  <wp:posOffset>7240709</wp:posOffset>
                </wp:positionV>
                <wp:extent cx="723265" cy="222885"/>
                <wp:effectExtent l="0" t="0" r="0" b="5715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265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8C0822" w14:textId="279DC81E" w:rsidR="00757B20" w:rsidRPr="00D81595" w:rsidRDefault="00757B20" w:rsidP="00757B20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D81595">
                              <w:rPr>
                                <w:sz w:val="14"/>
                                <w:szCs w:val="14"/>
                              </w:rPr>
                              <w:t>Bookmarks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3C72F" id="_x0000_s1036" type="#_x0000_t202" style="position:absolute;margin-left:406.2pt;margin-top:570.15pt;width:56.95pt;height:17.5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" filled="f" stroked="f">
                <v:textbox>
                  <w:txbxContent>
                    <w:p w14:paraId="028C0822" w14:textId="279DC81E" w:rsidR="00757B20" w:rsidRPr="00D81595" w:rsidRDefault="00757B20" w:rsidP="00757B20">
                      <w:pPr>
                        <w:rPr>
                          <w:sz w:val="14"/>
                          <w:szCs w:val="14"/>
                        </w:rPr>
                      </w:pPr>
                      <w:r w:rsidRPr="00D81595">
                        <w:rPr>
                          <w:sz w:val="14"/>
                          <w:szCs w:val="14"/>
                        </w:rPr>
                        <w:t>Bookmarks</w:t>
                      </w:r>
                    </w:p>
                  </w:txbxContent>
                </v:textbox>
              </v:shape>
            </w:pict>
          </mc:Fallback>
        </mc:AlternateContent>
      </w:r>
      <w:r w:rsidR="00D81595"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2CD38FD7" wp14:editId="0357370C">
                <wp:simplePos x="0" y="0"/>
                <wp:positionH relativeFrom="column">
                  <wp:posOffset>5161495</wp:posOffset>
                </wp:positionH>
                <wp:positionV relativeFrom="paragraph">
                  <wp:posOffset>7439505</wp:posOffset>
                </wp:positionV>
                <wp:extent cx="655320" cy="220409"/>
                <wp:effectExtent l="0" t="0" r="0" b="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22040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84B573" w14:textId="11FDC875" w:rsidR="00757B20" w:rsidRPr="00D81595" w:rsidRDefault="00757B20" w:rsidP="00757B20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D81595">
                              <w:rPr>
                                <w:sz w:val="14"/>
                                <w:szCs w:val="14"/>
                              </w:rPr>
                              <w:t>Settings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38FD7" id="_x0000_s1037" type="#_x0000_t202" style="position:absolute;margin-left:406.4pt;margin-top:585.8pt;width:51.6pt;height:17.3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" filled="f" stroked="f">
                <v:textbox>
                  <w:txbxContent>
                    <w:p w14:paraId="0384B573" w14:textId="11FDC875" w:rsidR="00757B20" w:rsidRPr="00D81595" w:rsidRDefault="00757B20" w:rsidP="00757B20">
                      <w:pPr>
                        <w:rPr>
                          <w:sz w:val="14"/>
                          <w:szCs w:val="14"/>
                        </w:rPr>
                      </w:pPr>
                      <w:r w:rsidRPr="00D81595">
                        <w:rPr>
                          <w:sz w:val="14"/>
                          <w:szCs w:val="14"/>
                        </w:rPr>
                        <w:t>Settings</w:t>
                      </w:r>
                    </w:p>
                  </w:txbxContent>
                </v:textbox>
              </v:shape>
            </w:pict>
          </mc:Fallback>
        </mc:AlternateContent>
      </w:r>
      <w:r w:rsidR="00D81595">
        <w:rPr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758A9E6C" wp14:editId="20FD6763">
                <wp:simplePos x="0" y="0"/>
                <wp:positionH relativeFrom="column">
                  <wp:posOffset>5168073</wp:posOffset>
                </wp:positionH>
                <wp:positionV relativeFrom="paragraph">
                  <wp:posOffset>7035041</wp:posOffset>
                </wp:positionV>
                <wp:extent cx="851851" cy="208495"/>
                <wp:effectExtent l="0" t="0" r="0" b="127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1851" cy="208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61815C" w14:textId="1AD52B46" w:rsidR="00757B20" w:rsidRPr="00D81595" w:rsidRDefault="00757B20" w:rsidP="00757B20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D81595">
                              <w:rPr>
                                <w:sz w:val="14"/>
                                <w:szCs w:val="14"/>
                              </w:rPr>
                              <w:t>Selection Tools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A9E6C" id="_x0000_s1038" type="#_x0000_t202" style="position:absolute;margin-left:406.95pt;margin-top:553.95pt;width:67.05pt;height:16.4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" filled="f" stroked="f">
                <v:textbox>
                  <w:txbxContent>
                    <w:p w14:paraId="5D61815C" w14:textId="1AD52B46" w:rsidR="00757B20" w:rsidRPr="00D81595" w:rsidRDefault="00757B20" w:rsidP="00757B20">
                      <w:pPr>
                        <w:rPr>
                          <w:sz w:val="14"/>
                          <w:szCs w:val="14"/>
                        </w:rPr>
                      </w:pPr>
                      <w:r w:rsidRPr="00D81595">
                        <w:rPr>
                          <w:sz w:val="14"/>
                          <w:szCs w:val="14"/>
                        </w:rPr>
                        <w:t>Selection Tools</w:t>
                      </w:r>
                    </w:p>
                  </w:txbxContent>
                </v:textbox>
              </v:shape>
            </w:pict>
          </mc:Fallback>
        </mc:AlternateContent>
      </w:r>
      <w:r w:rsidR="00D81595"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30348ACF" wp14:editId="09F3DE93">
                <wp:simplePos x="0" y="0"/>
                <wp:positionH relativeFrom="column">
                  <wp:posOffset>5158537</wp:posOffset>
                </wp:positionH>
                <wp:positionV relativeFrom="paragraph">
                  <wp:posOffset>6838040</wp:posOffset>
                </wp:positionV>
                <wp:extent cx="711862" cy="226366"/>
                <wp:effectExtent l="0" t="0" r="0" b="254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1862" cy="22636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77057F" w14:textId="3B37A089" w:rsidR="00757B20" w:rsidRPr="00D81595" w:rsidRDefault="00757B20" w:rsidP="00757B20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D81595">
                              <w:rPr>
                                <w:sz w:val="14"/>
                                <w:szCs w:val="14"/>
                              </w:rPr>
                              <w:t>Map Layers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48ACF" id="_x0000_s1039" type="#_x0000_t202" style="position:absolute;margin-left:406.2pt;margin-top:538.45pt;width:56.05pt;height:17.8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" filled="f" stroked="f">
                <v:textbox>
                  <w:txbxContent>
                    <w:p w14:paraId="3A77057F" w14:textId="3B37A089" w:rsidR="00757B20" w:rsidRPr="00D81595" w:rsidRDefault="00757B20" w:rsidP="00757B20">
                      <w:pPr>
                        <w:rPr>
                          <w:sz w:val="14"/>
                          <w:szCs w:val="14"/>
                        </w:rPr>
                      </w:pPr>
                      <w:r w:rsidRPr="00D81595">
                        <w:rPr>
                          <w:sz w:val="14"/>
                          <w:szCs w:val="14"/>
                        </w:rPr>
                        <w:t>Map Layers</w:t>
                      </w:r>
                    </w:p>
                  </w:txbxContent>
                </v:textbox>
              </v:shape>
            </w:pict>
          </mc:Fallback>
        </mc:AlternateContent>
      </w:r>
      <w:r w:rsidR="00D81595"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6233E9A9" wp14:editId="6F86AED8">
                <wp:simplePos x="0" y="0"/>
                <wp:positionH relativeFrom="column">
                  <wp:posOffset>5146932</wp:posOffset>
                </wp:positionH>
                <wp:positionV relativeFrom="paragraph">
                  <wp:posOffset>6638470</wp:posOffset>
                </wp:positionV>
                <wp:extent cx="959085" cy="235302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9085" cy="23530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F80B36" w14:textId="1CBF429E" w:rsidR="00757B20" w:rsidRPr="00D81595" w:rsidRDefault="00757B20" w:rsidP="00757B20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D81595">
                              <w:rPr>
                                <w:sz w:val="14"/>
                                <w:szCs w:val="14"/>
                              </w:rPr>
                              <w:t>Base</w:t>
                            </w:r>
                            <w:r w:rsidR="00D81595">
                              <w:rPr>
                                <w:sz w:val="14"/>
                                <w:szCs w:val="14"/>
                              </w:rPr>
                              <w:t xml:space="preserve"> M</w:t>
                            </w:r>
                            <w:r w:rsidRPr="00D81595">
                              <w:rPr>
                                <w:sz w:val="14"/>
                                <w:szCs w:val="14"/>
                              </w:rPr>
                              <w:t>ap Gallery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3E9A9" id="_x0000_s1040" type="#_x0000_t202" style="position:absolute;margin-left:405.25pt;margin-top:522.7pt;width:75.5pt;height:18.5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" filled="f" stroked="f">
                <v:textbox>
                  <w:txbxContent>
                    <w:p w14:paraId="6AF80B36" w14:textId="1CBF429E" w:rsidR="00757B20" w:rsidRPr="00D81595" w:rsidRDefault="00757B20" w:rsidP="00757B20">
                      <w:pPr>
                        <w:rPr>
                          <w:sz w:val="14"/>
                          <w:szCs w:val="14"/>
                        </w:rPr>
                      </w:pPr>
                      <w:r w:rsidRPr="00D81595">
                        <w:rPr>
                          <w:sz w:val="14"/>
                          <w:szCs w:val="14"/>
                        </w:rPr>
                        <w:t>Base</w:t>
                      </w:r>
                      <w:r w:rsidR="00D81595">
                        <w:rPr>
                          <w:sz w:val="14"/>
                          <w:szCs w:val="14"/>
                        </w:rPr>
                        <w:t xml:space="preserve"> M</w:t>
                      </w:r>
                      <w:r w:rsidRPr="00D81595">
                        <w:rPr>
                          <w:sz w:val="14"/>
                          <w:szCs w:val="14"/>
                        </w:rPr>
                        <w:t>ap Gallery</w:t>
                      </w:r>
                    </w:p>
                  </w:txbxContent>
                </v:textbox>
              </v:shape>
            </w:pict>
          </mc:Fallback>
        </mc:AlternateContent>
      </w:r>
      <w:r w:rsidR="00D81595"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7D1F5F44" wp14:editId="4A0BCEC9">
                <wp:simplePos x="0" y="0"/>
                <wp:positionH relativeFrom="column">
                  <wp:posOffset>5158593</wp:posOffset>
                </wp:positionH>
                <wp:positionV relativeFrom="paragraph">
                  <wp:posOffset>6429847</wp:posOffset>
                </wp:positionV>
                <wp:extent cx="554001" cy="241259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001" cy="24125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30E4E7" w14:textId="1C3D223C" w:rsidR="00757B20" w:rsidRPr="00D81595" w:rsidRDefault="00757B20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D81595">
                              <w:rPr>
                                <w:sz w:val="14"/>
                                <w:szCs w:val="14"/>
                              </w:rPr>
                              <w:t>Legend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F5F44" id="_x0000_s1041" type="#_x0000_t202" style="position:absolute;margin-left:406.2pt;margin-top:506.3pt;width:43.6pt;height:19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" filled="f" stroked="f">
                <v:textbox>
                  <w:txbxContent>
                    <w:p w14:paraId="4330E4E7" w14:textId="1C3D223C" w:rsidR="00757B20" w:rsidRPr="00D81595" w:rsidRDefault="00757B20">
                      <w:pPr>
                        <w:rPr>
                          <w:sz w:val="14"/>
                          <w:szCs w:val="14"/>
                        </w:rPr>
                      </w:pPr>
                      <w:r w:rsidRPr="00D81595">
                        <w:rPr>
                          <w:sz w:val="14"/>
                          <w:szCs w:val="14"/>
                        </w:rPr>
                        <w:t>Legend</w:t>
                      </w:r>
                    </w:p>
                  </w:txbxContent>
                </v:textbox>
              </v:shape>
            </w:pict>
          </mc:Fallback>
        </mc:AlternateContent>
      </w:r>
      <w:r w:rsidR="00D81595">
        <w:rPr>
          <w:noProof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6D8AF6A0" wp14:editId="713FEECB">
                <wp:simplePos x="0" y="0"/>
                <wp:positionH relativeFrom="margin">
                  <wp:posOffset>1957070</wp:posOffset>
                </wp:positionH>
                <wp:positionV relativeFrom="paragraph">
                  <wp:posOffset>1400175</wp:posOffset>
                </wp:positionV>
                <wp:extent cx="950595" cy="213360"/>
                <wp:effectExtent l="0" t="0" r="0" b="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950595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2E495C" w14:textId="6F4F2237" w:rsidR="00063498" w:rsidRPr="00D81595" w:rsidRDefault="00063498" w:rsidP="00063498">
                            <w:pPr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D81595"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  <w:t>Toggle Heatmap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AF6A0" id="_x0000_s1042" type="#_x0000_t202" style="position:absolute;margin-left:154.1pt;margin-top:110.25pt;width:74.85pt;height:16.8pt;rotation:90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" filled="f" stroked="f">
                <v:textbox>
                  <w:txbxContent>
                    <w:p w14:paraId="242E495C" w14:textId="6F4F2237" w:rsidR="00063498" w:rsidRPr="00D81595" w:rsidRDefault="00063498" w:rsidP="00063498">
                      <w:pPr>
                        <w:rPr>
                          <w:color w:val="FFFFFF" w:themeColor="background1"/>
                          <w:sz w:val="14"/>
                          <w:szCs w:val="14"/>
                        </w:rPr>
                      </w:pPr>
                      <w:r w:rsidRPr="00D81595">
                        <w:rPr>
                          <w:color w:val="FFFFFF" w:themeColor="background1"/>
                          <w:sz w:val="14"/>
                          <w:szCs w:val="14"/>
                        </w:rPr>
                        <w:t>Toggle Heatmap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81595">
        <w:rPr>
          <w:noProof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5830726A" wp14:editId="78CA8832">
                <wp:simplePos x="0" y="0"/>
                <wp:positionH relativeFrom="margin">
                  <wp:posOffset>1807210</wp:posOffset>
                </wp:positionH>
                <wp:positionV relativeFrom="paragraph">
                  <wp:posOffset>1723390</wp:posOffset>
                </wp:positionV>
                <wp:extent cx="882015" cy="225425"/>
                <wp:effectExtent l="0" t="0" r="0" b="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882015" cy="225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B57CBF" w14:textId="445A62C4" w:rsidR="00063498" w:rsidRPr="00D81595" w:rsidRDefault="00063498" w:rsidP="00063498">
                            <w:pPr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D81595"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  <w:t>Toggle Clusters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0726A" id="_x0000_s1043" type="#_x0000_t202" style="position:absolute;margin-left:142.3pt;margin-top:135.7pt;width:69.45pt;height:17.75pt;rotation:90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" filled="f" stroked="f">
                <v:textbox>
                  <w:txbxContent>
                    <w:p w14:paraId="62B57CBF" w14:textId="445A62C4" w:rsidR="00063498" w:rsidRPr="00D81595" w:rsidRDefault="00063498" w:rsidP="00063498">
                      <w:pPr>
                        <w:rPr>
                          <w:color w:val="FFFFFF" w:themeColor="background1"/>
                          <w:sz w:val="14"/>
                          <w:szCs w:val="14"/>
                        </w:rPr>
                      </w:pPr>
                      <w:r w:rsidRPr="00D81595">
                        <w:rPr>
                          <w:color w:val="FFFFFF" w:themeColor="background1"/>
                          <w:sz w:val="14"/>
                          <w:szCs w:val="14"/>
                        </w:rPr>
                        <w:t>Toggle Clusters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63498">
        <w:rPr>
          <w:rFonts w:asciiTheme="majorHAnsi" w:eastAsiaTheme="majorEastAsia" w:hAnsiTheme="majorHAnsi" w:cstheme="majorBidi"/>
          <w:caps/>
          <w:noProof/>
          <w:color w:val="FFFFFF" w:themeColor="background1"/>
          <w:kern w:val="24"/>
          <w:sz w:val="48"/>
          <w:szCs w:val="32"/>
        </w:rPr>
        <w:drawing>
          <wp:anchor distT="0" distB="0" distL="114300" distR="114300" simplePos="0" relativeHeight="251708416" behindDoc="1" locked="0" layoutInCell="1" allowOverlap="1" wp14:anchorId="1E29BA96" wp14:editId="71667FC8">
            <wp:simplePos x="0" y="0"/>
            <wp:positionH relativeFrom="column">
              <wp:posOffset>-529552</wp:posOffset>
            </wp:positionH>
            <wp:positionV relativeFrom="paragraph">
              <wp:posOffset>1953114</wp:posOffset>
            </wp:positionV>
            <wp:extent cx="7290436" cy="4133307"/>
            <wp:effectExtent l="0" t="2540" r="3175" b="317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oxplorer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90436" cy="41333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633">
        <w:rPr>
          <w:noProof/>
        </w:rPr>
        <w:t xml:space="preserve"> </w:t>
      </w:r>
      <w:r w:rsidR="00D5258D">
        <w:br w:type="page"/>
      </w:r>
    </w:p>
    <w:p w14:paraId="3A84DAFC" w14:textId="4C0E7C22" w:rsidR="00A958D1" w:rsidRPr="00824E9A" w:rsidRDefault="00A958D1" w:rsidP="00A958D1">
      <w:pPr>
        <w:pStyle w:val="Heading1"/>
      </w:pPr>
      <w:bookmarkStart w:id="9" w:name="_Toc14960516"/>
      <w:r>
        <w:lastRenderedPageBreak/>
        <w:t>Notes</w:t>
      </w:r>
      <w:bookmarkEnd w:id="9"/>
    </w:p>
    <w:p w14:paraId="0694F402" w14:textId="147E140C" w:rsidR="00A958D1" w:rsidRPr="00A958D1" w:rsidRDefault="00A958D1" w:rsidP="00A958D1">
      <w:pPr>
        <w:rPr>
          <w:szCs w:val="20"/>
        </w:rPr>
      </w:pPr>
      <w:r>
        <w:rPr>
          <w:lang w:eastAsia="ja-JP"/>
        </w:rPr>
        <w:br/>
      </w:r>
      <w:r>
        <w:rPr>
          <w:szCs w:val="20"/>
        </w:rPr>
        <w:br/>
        <w:t>__________________________________________________________________________________________________________</w:t>
      </w:r>
    </w:p>
    <w:p w14:paraId="67BD3CAD" w14:textId="1B61931F" w:rsidR="00411E43" w:rsidRDefault="00411E43" w:rsidP="00E31745">
      <w:pPr>
        <w:spacing w:after="160" w:line="259" w:lineRule="auto"/>
      </w:pPr>
    </w:p>
    <w:p w14:paraId="3BCE8EA2" w14:textId="77777777" w:rsidR="00A958D1" w:rsidRPr="00A958D1" w:rsidRDefault="00A958D1" w:rsidP="00A958D1">
      <w:pPr>
        <w:rPr>
          <w:szCs w:val="20"/>
        </w:rPr>
      </w:pPr>
      <w:r>
        <w:rPr>
          <w:szCs w:val="20"/>
        </w:rPr>
        <w:t>__________________________________________________________________________________________________________</w:t>
      </w:r>
    </w:p>
    <w:p w14:paraId="0955CE0D" w14:textId="7E42A262" w:rsidR="00A958D1" w:rsidRDefault="00A958D1" w:rsidP="00E31745">
      <w:pPr>
        <w:spacing w:after="160" w:line="259" w:lineRule="auto"/>
      </w:pPr>
    </w:p>
    <w:p w14:paraId="3F9B928D" w14:textId="77777777" w:rsidR="00A958D1" w:rsidRPr="00A958D1" w:rsidRDefault="00A958D1" w:rsidP="00A958D1">
      <w:pPr>
        <w:rPr>
          <w:szCs w:val="20"/>
        </w:rPr>
      </w:pPr>
      <w:r>
        <w:rPr>
          <w:szCs w:val="20"/>
        </w:rPr>
        <w:t>__________________________________________________________________________________________________________</w:t>
      </w:r>
    </w:p>
    <w:p w14:paraId="5D5C7905" w14:textId="4E520DFA" w:rsidR="00A958D1" w:rsidRDefault="00A958D1" w:rsidP="00E31745">
      <w:pPr>
        <w:spacing w:after="160" w:line="259" w:lineRule="auto"/>
      </w:pPr>
    </w:p>
    <w:p w14:paraId="3BA28F6D" w14:textId="77777777" w:rsidR="00A958D1" w:rsidRPr="00A958D1" w:rsidRDefault="00A958D1" w:rsidP="00A958D1">
      <w:pPr>
        <w:rPr>
          <w:szCs w:val="20"/>
        </w:rPr>
      </w:pPr>
      <w:r>
        <w:rPr>
          <w:szCs w:val="20"/>
        </w:rPr>
        <w:t>__________________________________________________________________________________________________________</w:t>
      </w:r>
    </w:p>
    <w:p w14:paraId="3CEF1918" w14:textId="66651D0A" w:rsidR="00A958D1" w:rsidRDefault="00A958D1" w:rsidP="00E31745">
      <w:pPr>
        <w:spacing w:after="160" w:line="259" w:lineRule="auto"/>
      </w:pPr>
    </w:p>
    <w:p w14:paraId="436B7EAF" w14:textId="77777777" w:rsidR="00A958D1" w:rsidRPr="00A958D1" w:rsidRDefault="00A958D1" w:rsidP="00A958D1">
      <w:pPr>
        <w:rPr>
          <w:szCs w:val="20"/>
        </w:rPr>
      </w:pPr>
      <w:r>
        <w:rPr>
          <w:szCs w:val="20"/>
        </w:rPr>
        <w:t>__________________________________________________________________________________________________________</w:t>
      </w:r>
    </w:p>
    <w:p w14:paraId="5017FDAC" w14:textId="0DE7D931" w:rsidR="00A958D1" w:rsidRDefault="00A958D1" w:rsidP="00E31745">
      <w:pPr>
        <w:spacing w:after="160" w:line="259" w:lineRule="auto"/>
      </w:pPr>
    </w:p>
    <w:p w14:paraId="69A4456D" w14:textId="77777777" w:rsidR="00A958D1" w:rsidRPr="00A958D1" w:rsidRDefault="00A958D1" w:rsidP="00A958D1">
      <w:pPr>
        <w:rPr>
          <w:szCs w:val="20"/>
        </w:rPr>
      </w:pPr>
      <w:r>
        <w:rPr>
          <w:szCs w:val="20"/>
        </w:rPr>
        <w:t>__________________________________________________________________________________________________________</w:t>
      </w:r>
    </w:p>
    <w:p w14:paraId="1283E992" w14:textId="5E085A10" w:rsidR="00A958D1" w:rsidRDefault="00A958D1" w:rsidP="00E31745">
      <w:pPr>
        <w:spacing w:after="160" w:line="259" w:lineRule="auto"/>
      </w:pPr>
    </w:p>
    <w:p w14:paraId="57834B6B" w14:textId="77777777" w:rsidR="00A958D1" w:rsidRPr="00A958D1" w:rsidRDefault="00A958D1" w:rsidP="00A958D1">
      <w:pPr>
        <w:rPr>
          <w:szCs w:val="20"/>
        </w:rPr>
      </w:pPr>
      <w:r>
        <w:rPr>
          <w:szCs w:val="20"/>
        </w:rPr>
        <w:t>__________________________________________________________________________________________________________</w:t>
      </w:r>
    </w:p>
    <w:p w14:paraId="0173EE22" w14:textId="62F12322" w:rsidR="00A958D1" w:rsidRDefault="00A958D1" w:rsidP="00E31745">
      <w:pPr>
        <w:spacing w:after="160" w:line="259" w:lineRule="auto"/>
      </w:pPr>
    </w:p>
    <w:p w14:paraId="70C70AE8" w14:textId="77777777" w:rsidR="00A958D1" w:rsidRPr="00A958D1" w:rsidRDefault="00A958D1" w:rsidP="00A958D1">
      <w:pPr>
        <w:rPr>
          <w:szCs w:val="20"/>
        </w:rPr>
      </w:pPr>
      <w:r>
        <w:rPr>
          <w:szCs w:val="20"/>
        </w:rPr>
        <w:t>__________________________________________________________________________________________________________</w:t>
      </w:r>
    </w:p>
    <w:p w14:paraId="454F7A55" w14:textId="77777777" w:rsidR="00A958D1" w:rsidRDefault="00A958D1" w:rsidP="00A958D1">
      <w:pPr>
        <w:spacing w:after="160" w:line="259" w:lineRule="auto"/>
      </w:pPr>
    </w:p>
    <w:p w14:paraId="1514E1D4" w14:textId="77777777" w:rsidR="00A958D1" w:rsidRPr="00A958D1" w:rsidRDefault="00A958D1" w:rsidP="00A958D1">
      <w:pPr>
        <w:rPr>
          <w:szCs w:val="20"/>
        </w:rPr>
      </w:pPr>
      <w:r>
        <w:rPr>
          <w:szCs w:val="20"/>
        </w:rPr>
        <w:t>__________________________________________________________________________________________________________</w:t>
      </w:r>
    </w:p>
    <w:p w14:paraId="5D28386A" w14:textId="77777777" w:rsidR="00A958D1" w:rsidRDefault="00A958D1" w:rsidP="00A958D1">
      <w:pPr>
        <w:spacing w:after="160" w:line="259" w:lineRule="auto"/>
      </w:pPr>
    </w:p>
    <w:p w14:paraId="6B090F66" w14:textId="77777777" w:rsidR="00A958D1" w:rsidRPr="00A958D1" w:rsidRDefault="00A958D1" w:rsidP="00A958D1">
      <w:pPr>
        <w:rPr>
          <w:szCs w:val="20"/>
        </w:rPr>
      </w:pPr>
      <w:r>
        <w:rPr>
          <w:szCs w:val="20"/>
        </w:rPr>
        <w:t>__________________________________________________________________________________________________________</w:t>
      </w:r>
    </w:p>
    <w:p w14:paraId="55A0B48A" w14:textId="77777777" w:rsidR="00A958D1" w:rsidRDefault="00A958D1" w:rsidP="00A958D1">
      <w:pPr>
        <w:spacing w:after="160" w:line="259" w:lineRule="auto"/>
      </w:pPr>
    </w:p>
    <w:p w14:paraId="113AEEF9" w14:textId="77777777" w:rsidR="00A958D1" w:rsidRDefault="00A958D1" w:rsidP="00A958D1">
      <w:pPr>
        <w:rPr>
          <w:szCs w:val="20"/>
        </w:rPr>
      </w:pPr>
      <w:r>
        <w:rPr>
          <w:szCs w:val="20"/>
        </w:rPr>
        <w:t>__________________________________________________________________________________________________________</w:t>
      </w:r>
    </w:p>
    <w:p w14:paraId="1CEE7BF5" w14:textId="77777777" w:rsidR="00A958D1" w:rsidRDefault="00A958D1" w:rsidP="00A958D1">
      <w:pPr>
        <w:spacing w:after="160" w:line="259" w:lineRule="auto"/>
      </w:pPr>
    </w:p>
    <w:p w14:paraId="04163402" w14:textId="77777777" w:rsidR="00A958D1" w:rsidRPr="00A958D1" w:rsidRDefault="00A958D1" w:rsidP="00A958D1">
      <w:pPr>
        <w:rPr>
          <w:szCs w:val="20"/>
        </w:rPr>
      </w:pPr>
      <w:r>
        <w:rPr>
          <w:szCs w:val="20"/>
        </w:rPr>
        <w:t>__________________________________________________________________________________________________________</w:t>
      </w:r>
    </w:p>
    <w:p w14:paraId="62D5E793" w14:textId="77777777" w:rsidR="00A958D1" w:rsidRDefault="00A958D1" w:rsidP="00A958D1">
      <w:pPr>
        <w:spacing w:after="160" w:line="259" w:lineRule="auto"/>
      </w:pPr>
    </w:p>
    <w:p w14:paraId="4321CABE" w14:textId="77777777" w:rsidR="00A958D1" w:rsidRPr="00A958D1" w:rsidRDefault="00A958D1" w:rsidP="00A958D1">
      <w:pPr>
        <w:rPr>
          <w:szCs w:val="20"/>
        </w:rPr>
      </w:pPr>
      <w:r>
        <w:rPr>
          <w:szCs w:val="20"/>
        </w:rPr>
        <w:t>__________________________________________________________________________________________________________</w:t>
      </w:r>
    </w:p>
    <w:p w14:paraId="026BBAC9" w14:textId="77777777" w:rsidR="00A958D1" w:rsidRDefault="00A958D1" w:rsidP="00A958D1">
      <w:pPr>
        <w:spacing w:after="160" w:line="259" w:lineRule="auto"/>
      </w:pPr>
    </w:p>
    <w:p w14:paraId="79E969BD" w14:textId="77777777" w:rsidR="00A958D1" w:rsidRDefault="00A958D1" w:rsidP="00A958D1">
      <w:pPr>
        <w:rPr>
          <w:szCs w:val="20"/>
        </w:rPr>
      </w:pPr>
      <w:r>
        <w:rPr>
          <w:szCs w:val="20"/>
        </w:rPr>
        <w:t>__________________________________________________________________________________________________________</w:t>
      </w:r>
    </w:p>
    <w:p w14:paraId="0A8A64C3" w14:textId="77777777" w:rsidR="00A958D1" w:rsidRDefault="00A958D1" w:rsidP="00A958D1">
      <w:pPr>
        <w:spacing w:after="160" w:line="259" w:lineRule="auto"/>
      </w:pPr>
    </w:p>
    <w:p w14:paraId="7A484303" w14:textId="77777777" w:rsidR="00A958D1" w:rsidRPr="00A958D1" w:rsidRDefault="00A958D1" w:rsidP="00A958D1">
      <w:pPr>
        <w:rPr>
          <w:szCs w:val="20"/>
        </w:rPr>
      </w:pPr>
      <w:r>
        <w:rPr>
          <w:szCs w:val="20"/>
        </w:rPr>
        <w:t>__________________________________________________________________________________________________________</w:t>
      </w:r>
    </w:p>
    <w:p w14:paraId="68FF2E8E" w14:textId="77777777" w:rsidR="00A958D1" w:rsidRPr="00E31745" w:rsidRDefault="00A958D1" w:rsidP="00E31745">
      <w:pPr>
        <w:spacing w:after="160" w:line="259" w:lineRule="auto"/>
      </w:pPr>
    </w:p>
    <w:sectPr w:rsidR="00A958D1" w:rsidRPr="00E31745" w:rsidSect="00E50DDC">
      <w:footerReference w:type="default" r:id="rId30"/>
      <w:pgSz w:w="12240" w:h="15840" w:code="1"/>
      <w:pgMar w:top="550" w:right="720" w:bottom="1411" w:left="900" w:header="706" w:footer="706" w:gutter="0"/>
      <w:pgNumType w:start="0"/>
      <w:cols w:space="34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67B8D3" w14:textId="77777777" w:rsidR="00DD5043" w:rsidRDefault="00DD5043" w:rsidP="00817887">
      <w:pPr>
        <w:spacing w:after="0" w:line="240" w:lineRule="auto"/>
      </w:pPr>
      <w:r>
        <w:separator/>
      </w:r>
    </w:p>
  </w:endnote>
  <w:endnote w:type="continuationSeparator" w:id="0">
    <w:p w14:paraId="39DD3DC1" w14:textId="77777777" w:rsidR="00DD5043" w:rsidRDefault="00DD5043" w:rsidP="008178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ill Sans MT">
    <w:altName w:val="Gill Sans MT"/>
    <w:charset w:val="00"/>
    <w:family w:val="swiss"/>
    <w:pitch w:val="variable"/>
    <w:sig w:usb0="00000003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7DAD4D" w14:textId="77777777" w:rsidR="00B36108" w:rsidRDefault="00B36108" w:rsidP="00824E9A">
    <w:pPr>
      <w:pStyle w:val="Footer"/>
    </w:pPr>
    <w:r>
      <w:rPr>
        <w:noProof/>
      </w:rPr>
      <mc:AlternateContent>
        <mc:Choice Requires="wps">
          <w:drawing>
            <wp:inline distT="0" distB="0" distL="0" distR="0" wp14:anchorId="05DAA90E" wp14:editId="30943622">
              <wp:extent cx="360000" cy="360000"/>
              <wp:effectExtent l="0" t="0" r="2540" b="2540"/>
              <wp:docPr id="5" name="Text Box 2" title="Footer page number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spect="1" noChangeArrowheads="1"/>
                    </wps:cNvSpPr>
                    <wps:spPr bwMode="auto">
                      <a:xfrm>
                        <a:off x="0" y="0"/>
                        <a:ext cx="360000" cy="360000"/>
                      </a:xfrm>
                      <a:prstGeom prst="ellipse">
                        <a:avLst/>
                      </a:prstGeom>
                      <a:solidFill>
                        <a:schemeClr val="tx2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0ED8B19" w14:textId="77777777" w:rsidR="00B36108" w:rsidRPr="00824E9A" w:rsidRDefault="00B36108" w:rsidP="00F11780">
                          <w:pPr>
                            <w:pStyle w:val="Footer"/>
                          </w:pPr>
                          <w:r w:rsidRPr="00824E9A">
                            <w:fldChar w:fldCharType="begin"/>
                          </w:r>
                          <w:r w:rsidRPr="00824E9A">
                            <w:instrText xml:space="preserve"> PAGE   \* MERGEFORMAT </w:instrText>
                          </w:r>
                          <w:r w:rsidRPr="00824E9A">
                            <w:fldChar w:fldCharType="separate"/>
                          </w:r>
                          <w:r w:rsidRPr="00824E9A">
                            <w:rPr>
                              <w:noProof/>
                            </w:rPr>
                            <w:t>1</w:t>
                          </w:r>
                          <w:r w:rsidRPr="00824E9A"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oval w14:anchorId="05DAA90E" id="Text Box 2" o:spid="_x0000_s1044" alt="Title: Footer page number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" fillcolor="#323232 [3215]" stroked="f">
              <v:stroke joinstyle="miter"/>
              <o:lock v:ext="edit" aspectratio="t"/>
              <v:textbox>
                <w:txbxContent>
                  <w:p w14:paraId="40ED8B19" w14:textId="77777777" w:rsidR="00B36108" w:rsidRPr="00824E9A" w:rsidRDefault="00B36108" w:rsidP="00F11780">
                    <w:pPr>
                      <w:pStyle w:val="Footer"/>
                    </w:pPr>
                    <w:r w:rsidRPr="00824E9A">
                      <w:fldChar w:fldCharType="begin"/>
                    </w:r>
                    <w:r w:rsidRPr="00824E9A">
                      <w:instrText xml:space="preserve"> PAGE   \* MERGEFORMAT </w:instrText>
                    </w:r>
                    <w:r w:rsidRPr="00824E9A">
                      <w:fldChar w:fldCharType="separate"/>
                    </w:r>
                    <w:r w:rsidRPr="00824E9A">
                      <w:rPr>
                        <w:noProof/>
                      </w:rPr>
                      <w:t>1</w:t>
                    </w:r>
                    <w:r w:rsidRPr="00824E9A"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anchorlock/>
            </v:oval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9F6BF0" w14:textId="77777777" w:rsidR="00DD5043" w:rsidRDefault="00DD5043" w:rsidP="00817887">
      <w:pPr>
        <w:spacing w:after="0" w:line="240" w:lineRule="auto"/>
      </w:pPr>
      <w:r>
        <w:separator/>
      </w:r>
    </w:p>
  </w:footnote>
  <w:footnote w:type="continuationSeparator" w:id="0">
    <w:p w14:paraId="4624C0C4" w14:textId="77777777" w:rsidR="00DD5043" w:rsidRDefault="00DD5043" w:rsidP="008178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ECB47C78"/>
    <w:lvl w:ilvl="0">
      <w:start w:val="1"/>
      <w:numFmt w:val="bullet"/>
      <w:lvlText w:val=""/>
      <w:lvlJc w:val="left"/>
      <w:pPr>
        <w:ind w:left="216" w:hanging="216"/>
      </w:pPr>
      <w:rPr>
        <w:rFonts w:ascii="Symbol" w:hAnsi="Symbol" w:hint="default"/>
        <w:color w:val="521807" w:themeColor="accent1" w:themeShade="80"/>
      </w:rPr>
    </w:lvl>
  </w:abstractNum>
  <w:abstractNum w:abstractNumId="1" w15:restartNumberingAfterBreak="0">
    <w:nsid w:val="1F5F484B"/>
    <w:multiLevelType w:val="hybridMultilevel"/>
    <w:tmpl w:val="6DDAA4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F042CC"/>
    <w:multiLevelType w:val="hybridMultilevel"/>
    <w:tmpl w:val="C9DC7C08"/>
    <w:lvl w:ilvl="0" w:tplc="5AFA9E3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5C6589"/>
    <w:multiLevelType w:val="hybridMultilevel"/>
    <w:tmpl w:val="07AC9E60"/>
    <w:lvl w:ilvl="0" w:tplc="6BA63D82">
      <w:start w:val="1"/>
      <w:numFmt w:val="bullet"/>
      <w:pStyle w:val="List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4" w15:restartNumberingAfterBreak="0">
    <w:nsid w:val="44BF10F4"/>
    <w:multiLevelType w:val="hybridMultilevel"/>
    <w:tmpl w:val="193ECB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382353"/>
    <w:multiLevelType w:val="hybridMultilevel"/>
    <w:tmpl w:val="B868FC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</w:num>
  <w:num w:numId="3">
    <w:abstractNumId w:val="3"/>
  </w:num>
  <w:num w:numId="4">
    <w:abstractNumId w:val="2"/>
  </w:num>
  <w:num w:numId="5">
    <w:abstractNumId w:val="1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removePersonalInformation/>
  <w:removeDateAndTime/>
  <w:proofState w:spelling="clean" w:grammar="clean"/>
  <w:attachedTemplate r:id="rId1"/>
  <w:stylePaneSortMethod w:val="00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5D5"/>
    <w:rsid w:val="00010E75"/>
    <w:rsid w:val="000129E9"/>
    <w:rsid w:val="00054CEB"/>
    <w:rsid w:val="00057DFE"/>
    <w:rsid w:val="00063498"/>
    <w:rsid w:val="00064C0A"/>
    <w:rsid w:val="00081655"/>
    <w:rsid w:val="00094FFB"/>
    <w:rsid w:val="000B44E1"/>
    <w:rsid w:val="000C79EF"/>
    <w:rsid w:val="000E6712"/>
    <w:rsid w:val="00102A8F"/>
    <w:rsid w:val="00105696"/>
    <w:rsid w:val="001421B9"/>
    <w:rsid w:val="00157EC1"/>
    <w:rsid w:val="001617BD"/>
    <w:rsid w:val="00165340"/>
    <w:rsid w:val="0017082F"/>
    <w:rsid w:val="0017190D"/>
    <w:rsid w:val="001763A0"/>
    <w:rsid w:val="001961D7"/>
    <w:rsid w:val="001A3404"/>
    <w:rsid w:val="001A52D7"/>
    <w:rsid w:val="001A5546"/>
    <w:rsid w:val="001E2A43"/>
    <w:rsid w:val="001E335F"/>
    <w:rsid w:val="001F3DF1"/>
    <w:rsid w:val="00203438"/>
    <w:rsid w:val="00205ED6"/>
    <w:rsid w:val="0021246D"/>
    <w:rsid w:val="00215DA3"/>
    <w:rsid w:val="00220815"/>
    <w:rsid w:val="0027120A"/>
    <w:rsid w:val="00275ECF"/>
    <w:rsid w:val="00277D9B"/>
    <w:rsid w:val="00285798"/>
    <w:rsid w:val="00294E51"/>
    <w:rsid w:val="002C7CDB"/>
    <w:rsid w:val="002D6801"/>
    <w:rsid w:val="002E02A8"/>
    <w:rsid w:val="002F3056"/>
    <w:rsid w:val="003151D5"/>
    <w:rsid w:val="00315D0C"/>
    <w:rsid w:val="00352512"/>
    <w:rsid w:val="003612E1"/>
    <w:rsid w:val="00384975"/>
    <w:rsid w:val="003A0C74"/>
    <w:rsid w:val="003B3D1B"/>
    <w:rsid w:val="003C0383"/>
    <w:rsid w:val="003D0B92"/>
    <w:rsid w:val="00411E43"/>
    <w:rsid w:val="004123D7"/>
    <w:rsid w:val="00417526"/>
    <w:rsid w:val="00446189"/>
    <w:rsid w:val="00453D28"/>
    <w:rsid w:val="00460F19"/>
    <w:rsid w:val="00470AEA"/>
    <w:rsid w:val="00474D5D"/>
    <w:rsid w:val="00492612"/>
    <w:rsid w:val="004D5A52"/>
    <w:rsid w:val="004E5410"/>
    <w:rsid w:val="004F0844"/>
    <w:rsid w:val="00516934"/>
    <w:rsid w:val="0052170B"/>
    <w:rsid w:val="00534EA3"/>
    <w:rsid w:val="00536208"/>
    <w:rsid w:val="00536A9C"/>
    <w:rsid w:val="00547C2D"/>
    <w:rsid w:val="005515D8"/>
    <w:rsid w:val="00560845"/>
    <w:rsid w:val="0056438A"/>
    <w:rsid w:val="00573F53"/>
    <w:rsid w:val="005972D7"/>
    <w:rsid w:val="005A46C7"/>
    <w:rsid w:val="005A588D"/>
    <w:rsid w:val="005B06D9"/>
    <w:rsid w:val="005B4F07"/>
    <w:rsid w:val="005C7038"/>
    <w:rsid w:val="005D0B31"/>
    <w:rsid w:val="005D5379"/>
    <w:rsid w:val="005F1412"/>
    <w:rsid w:val="00604DF7"/>
    <w:rsid w:val="00631583"/>
    <w:rsid w:val="006504F7"/>
    <w:rsid w:val="0066122C"/>
    <w:rsid w:val="006665D5"/>
    <w:rsid w:val="00677088"/>
    <w:rsid w:val="006B2D9E"/>
    <w:rsid w:val="006B68DE"/>
    <w:rsid w:val="006D1CC4"/>
    <w:rsid w:val="006E24D8"/>
    <w:rsid w:val="006E76BC"/>
    <w:rsid w:val="006F7A67"/>
    <w:rsid w:val="00706707"/>
    <w:rsid w:val="00715941"/>
    <w:rsid w:val="00723C4F"/>
    <w:rsid w:val="00747F90"/>
    <w:rsid w:val="0075296A"/>
    <w:rsid w:val="0075582D"/>
    <w:rsid w:val="00757B20"/>
    <w:rsid w:val="007A6686"/>
    <w:rsid w:val="007B7B3C"/>
    <w:rsid w:val="007D197E"/>
    <w:rsid w:val="0081253C"/>
    <w:rsid w:val="008150DC"/>
    <w:rsid w:val="00817887"/>
    <w:rsid w:val="00824E9A"/>
    <w:rsid w:val="00847BAD"/>
    <w:rsid w:val="00852A43"/>
    <w:rsid w:val="00874222"/>
    <w:rsid w:val="00875850"/>
    <w:rsid w:val="00893F05"/>
    <w:rsid w:val="008C30FE"/>
    <w:rsid w:val="008C754A"/>
    <w:rsid w:val="008D1CAA"/>
    <w:rsid w:val="008F0DA1"/>
    <w:rsid w:val="00902F57"/>
    <w:rsid w:val="009205EB"/>
    <w:rsid w:val="00923752"/>
    <w:rsid w:val="009278D2"/>
    <w:rsid w:val="009321C2"/>
    <w:rsid w:val="009322DB"/>
    <w:rsid w:val="00977C13"/>
    <w:rsid w:val="00982A85"/>
    <w:rsid w:val="00990DE7"/>
    <w:rsid w:val="009B3C74"/>
    <w:rsid w:val="009B5FCB"/>
    <w:rsid w:val="009D14F6"/>
    <w:rsid w:val="009D2D6D"/>
    <w:rsid w:val="009D3651"/>
    <w:rsid w:val="00A362D9"/>
    <w:rsid w:val="00A37AEE"/>
    <w:rsid w:val="00A500E0"/>
    <w:rsid w:val="00A5101C"/>
    <w:rsid w:val="00A709FD"/>
    <w:rsid w:val="00A92F52"/>
    <w:rsid w:val="00A958D1"/>
    <w:rsid w:val="00AC0775"/>
    <w:rsid w:val="00AD28DC"/>
    <w:rsid w:val="00AE25FB"/>
    <w:rsid w:val="00AF121F"/>
    <w:rsid w:val="00AF3190"/>
    <w:rsid w:val="00B01E1E"/>
    <w:rsid w:val="00B05A0D"/>
    <w:rsid w:val="00B15BD7"/>
    <w:rsid w:val="00B27F94"/>
    <w:rsid w:val="00B36108"/>
    <w:rsid w:val="00B55BDF"/>
    <w:rsid w:val="00B66489"/>
    <w:rsid w:val="00B92AFE"/>
    <w:rsid w:val="00BD63AB"/>
    <w:rsid w:val="00BD6672"/>
    <w:rsid w:val="00C24DE2"/>
    <w:rsid w:val="00C43781"/>
    <w:rsid w:val="00C53018"/>
    <w:rsid w:val="00C5308F"/>
    <w:rsid w:val="00C82B0F"/>
    <w:rsid w:val="00CA081D"/>
    <w:rsid w:val="00CA4B84"/>
    <w:rsid w:val="00CF55DC"/>
    <w:rsid w:val="00D07633"/>
    <w:rsid w:val="00D12F2C"/>
    <w:rsid w:val="00D33883"/>
    <w:rsid w:val="00D40FFD"/>
    <w:rsid w:val="00D45DB0"/>
    <w:rsid w:val="00D5258D"/>
    <w:rsid w:val="00D70C94"/>
    <w:rsid w:val="00D7231E"/>
    <w:rsid w:val="00D81595"/>
    <w:rsid w:val="00DA7B94"/>
    <w:rsid w:val="00DC4551"/>
    <w:rsid w:val="00DC5E1F"/>
    <w:rsid w:val="00DC73C0"/>
    <w:rsid w:val="00DD1094"/>
    <w:rsid w:val="00DD5043"/>
    <w:rsid w:val="00DE77F6"/>
    <w:rsid w:val="00DF299C"/>
    <w:rsid w:val="00E10053"/>
    <w:rsid w:val="00E25EB9"/>
    <w:rsid w:val="00E31745"/>
    <w:rsid w:val="00E425FE"/>
    <w:rsid w:val="00E477D5"/>
    <w:rsid w:val="00E50DDC"/>
    <w:rsid w:val="00E82A64"/>
    <w:rsid w:val="00E86301"/>
    <w:rsid w:val="00E93C39"/>
    <w:rsid w:val="00EA3501"/>
    <w:rsid w:val="00EA65DF"/>
    <w:rsid w:val="00EB39DC"/>
    <w:rsid w:val="00EB4EF4"/>
    <w:rsid w:val="00EC65F6"/>
    <w:rsid w:val="00ED26D7"/>
    <w:rsid w:val="00ED688B"/>
    <w:rsid w:val="00EE11DA"/>
    <w:rsid w:val="00EF190A"/>
    <w:rsid w:val="00F11780"/>
    <w:rsid w:val="00F20E9F"/>
    <w:rsid w:val="00F23001"/>
    <w:rsid w:val="00F26541"/>
    <w:rsid w:val="00F35DFC"/>
    <w:rsid w:val="00F75207"/>
    <w:rsid w:val="00F942AA"/>
    <w:rsid w:val="00FA4B1D"/>
    <w:rsid w:val="00FB449F"/>
    <w:rsid w:val="00FC338B"/>
    <w:rsid w:val="00FE0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D9CD4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o-RO" w:eastAsia="en-US" w:bidi="ar-SA"/>
      </w:rPr>
    </w:rPrDefault>
    <w:pPrDefault>
      <w:pPr>
        <w:spacing w:after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semiHidden="1" w:uiPriority="31"/>
    <w:lsdException w:name="Intense Reference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0DDC"/>
    <w:rPr>
      <w:rFonts w:ascii="Century Gothic" w:hAnsi="Century Gothic"/>
      <w:sz w:val="20"/>
      <w:lang w:val="en-US"/>
    </w:rPr>
  </w:style>
  <w:style w:type="paragraph" w:styleId="Heading1">
    <w:name w:val="heading 1"/>
    <w:basedOn w:val="Title"/>
    <w:next w:val="Normal"/>
    <w:link w:val="Heading1Char"/>
    <w:uiPriority w:val="9"/>
    <w:qFormat/>
    <w:rsid w:val="00E477D5"/>
    <w:pPr>
      <w:keepNext/>
      <w:keepLines/>
      <w:shd w:val="clear" w:color="auto" w:fill="E19825" w:themeFill="accent3"/>
      <w:spacing w:before="360" w:after="60"/>
      <w:outlineLvl w:val="0"/>
    </w:pPr>
    <w:rPr>
      <w:b w:val="0"/>
      <w:sz w:val="4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E477D5"/>
    <w:pPr>
      <w:shd w:val="clear" w:color="auto" w:fill="auto"/>
      <w:outlineLvl w:val="1"/>
    </w:pPr>
    <w:rPr>
      <w:color w:val="E19825" w:themeColor="accent3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477D5"/>
    <w:pPr>
      <w:keepNext/>
      <w:keepLines/>
      <w:spacing w:line="240" w:lineRule="auto"/>
      <w:outlineLvl w:val="2"/>
    </w:pPr>
    <w:rPr>
      <w:rFonts w:ascii="Gill Sans MT" w:eastAsiaTheme="majorEastAsia" w:hAnsi="Gill Sans MT" w:cstheme="majorBidi"/>
      <w:b/>
      <w:caps/>
      <w:color w:val="E19825" w:themeColor="accent3"/>
    </w:rPr>
  </w:style>
  <w:style w:type="paragraph" w:styleId="Heading4">
    <w:name w:val="heading 4"/>
    <w:basedOn w:val="Heading3"/>
    <w:next w:val="Normal"/>
    <w:link w:val="Heading4Char"/>
    <w:uiPriority w:val="9"/>
    <w:semiHidden/>
    <w:rsid w:val="00DE77F6"/>
    <w:pPr>
      <w:outlineLvl w:val="3"/>
    </w:pPr>
  </w:style>
  <w:style w:type="paragraph" w:styleId="Heading5">
    <w:name w:val="heading 5"/>
    <w:basedOn w:val="Heading4"/>
    <w:next w:val="Normal"/>
    <w:link w:val="Heading5Char"/>
    <w:uiPriority w:val="9"/>
    <w:semiHidden/>
    <w:rsid w:val="00DE77F6"/>
    <w:pPr>
      <w:outlineLvl w:val="4"/>
    </w:pPr>
  </w:style>
  <w:style w:type="paragraph" w:styleId="Heading6">
    <w:name w:val="heading 6"/>
    <w:basedOn w:val="Heading5"/>
    <w:next w:val="Normal"/>
    <w:link w:val="Heading6Char"/>
    <w:uiPriority w:val="9"/>
    <w:semiHidden/>
    <w:rsid w:val="00DE77F6"/>
    <w:pPr>
      <w:outlineLvl w:val="5"/>
    </w:pPr>
  </w:style>
  <w:style w:type="paragraph" w:styleId="Heading7">
    <w:name w:val="heading 7"/>
    <w:basedOn w:val="Heading6"/>
    <w:next w:val="Normal"/>
    <w:link w:val="Heading7Char"/>
    <w:uiPriority w:val="9"/>
    <w:semiHidden/>
    <w:rsid w:val="00DE77F6"/>
    <w:pPr>
      <w:outlineLvl w:val="6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77D5"/>
    <w:rPr>
      <w:rFonts w:asciiTheme="majorHAnsi" w:eastAsiaTheme="majorEastAsia" w:hAnsiTheme="majorHAnsi" w:cstheme="majorBidi"/>
      <w:caps/>
      <w:color w:val="FFFFFF" w:themeColor="background1"/>
      <w:kern w:val="24"/>
      <w:sz w:val="48"/>
      <w:szCs w:val="32"/>
      <w:shd w:val="clear" w:color="auto" w:fill="E19825" w:themeFill="accent3"/>
      <w:lang w:val="en-US"/>
    </w:rPr>
  </w:style>
  <w:style w:type="paragraph" w:styleId="NormalWeb">
    <w:name w:val="Normal (Web)"/>
    <w:basedOn w:val="Normal"/>
    <w:uiPriority w:val="99"/>
    <w:semiHidden/>
    <w:rsid w:val="005643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o-RO"/>
    </w:rPr>
  </w:style>
  <w:style w:type="paragraph" w:styleId="NoSpacing">
    <w:name w:val="No Spacing"/>
    <w:link w:val="NoSpacingChar"/>
    <w:uiPriority w:val="1"/>
    <w:semiHidden/>
    <w:rsid w:val="0056438A"/>
    <w:pPr>
      <w:spacing w:after="0" w:line="240" w:lineRule="auto"/>
    </w:pPr>
    <w:rPr>
      <w:kern w:val="24"/>
    </w:rPr>
  </w:style>
  <w:style w:type="paragraph" w:styleId="Title">
    <w:name w:val="Title"/>
    <w:next w:val="Normal"/>
    <w:link w:val="TitleChar"/>
    <w:uiPriority w:val="10"/>
    <w:qFormat/>
    <w:rsid w:val="005A588D"/>
    <w:pPr>
      <w:spacing w:before="800" w:after="5600" w:line="240" w:lineRule="auto"/>
    </w:pPr>
    <w:rPr>
      <w:rFonts w:asciiTheme="majorHAnsi" w:eastAsiaTheme="majorEastAsia" w:hAnsiTheme="majorHAnsi" w:cstheme="majorBidi"/>
      <w:b/>
      <w:caps/>
      <w:color w:val="FFFFFF" w:themeColor="background1"/>
      <w:kern w:val="24"/>
      <w:sz w:val="72"/>
      <w:szCs w:val="32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5A588D"/>
    <w:rPr>
      <w:rFonts w:asciiTheme="majorHAnsi" w:eastAsiaTheme="majorEastAsia" w:hAnsiTheme="majorHAnsi" w:cstheme="majorBidi"/>
      <w:b/>
      <w:caps/>
      <w:color w:val="FFFFFF" w:themeColor="background1"/>
      <w:kern w:val="24"/>
      <w:sz w:val="7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477D5"/>
    <w:rPr>
      <w:rFonts w:asciiTheme="majorHAnsi" w:eastAsiaTheme="majorEastAsia" w:hAnsiTheme="majorHAnsi" w:cstheme="majorBidi"/>
      <w:caps/>
      <w:color w:val="E19825" w:themeColor="accent3"/>
      <w:kern w:val="24"/>
      <w:sz w:val="3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E477D5"/>
    <w:rPr>
      <w:rFonts w:ascii="Gill Sans MT" w:eastAsiaTheme="majorEastAsia" w:hAnsi="Gill Sans MT" w:cstheme="majorBidi"/>
      <w:b/>
      <w:caps/>
      <w:color w:val="E19825" w:themeColor="accent3"/>
      <w:kern w:val="24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22DB"/>
    <w:rPr>
      <w:rFonts w:ascii="Gill Sans MT" w:eastAsiaTheme="majorEastAsia" w:hAnsi="Gill Sans MT" w:cstheme="majorBidi"/>
      <w:b/>
      <w:caps/>
      <w:color w:val="E19825" w:themeColor="accent3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22DB"/>
    <w:rPr>
      <w:rFonts w:ascii="Gill Sans MT" w:eastAsiaTheme="majorEastAsia" w:hAnsi="Gill Sans MT" w:cstheme="majorBidi"/>
      <w:b/>
      <w:caps/>
      <w:color w:val="E19825" w:themeColor="accent3"/>
      <w:lang w:val="en-US"/>
    </w:rPr>
  </w:style>
  <w:style w:type="paragraph" w:styleId="Subtitle">
    <w:name w:val="Subtitle"/>
    <w:basedOn w:val="Normal"/>
    <w:next w:val="Normal"/>
    <w:link w:val="SubtitleChar"/>
    <w:uiPriority w:val="11"/>
    <w:semiHidden/>
    <w:rsid w:val="006504F7"/>
    <w:pPr>
      <w:numPr>
        <w:ilvl w:val="1"/>
      </w:numPr>
      <w:spacing w:after="0"/>
      <w:ind w:firstLine="567"/>
    </w:pPr>
    <w:rPr>
      <w:rFonts w:eastAsiaTheme="minorEastAsia"/>
      <w:color w:val="595959" w:themeColor="text1" w:themeTint="A6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9322DB"/>
    <w:rPr>
      <w:rFonts w:eastAsiaTheme="minorEastAsia"/>
      <w:color w:val="595959" w:themeColor="text1" w:themeTint="A6"/>
      <w:spacing w:val="15"/>
      <w:sz w:val="36"/>
      <w:lang w:val="en-US"/>
    </w:rPr>
  </w:style>
  <w:style w:type="character" w:styleId="SubtleEmphasis">
    <w:name w:val="Subtle Emphasis"/>
    <w:basedOn w:val="DefaultParagraphFont"/>
    <w:uiPriority w:val="19"/>
    <w:semiHidden/>
    <w:rsid w:val="006504F7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rsid w:val="006504F7"/>
    <w:rPr>
      <w:i/>
      <w:iCs/>
    </w:rPr>
  </w:style>
  <w:style w:type="character" w:styleId="IntenseEmphasis">
    <w:name w:val="Intense Emphasis"/>
    <w:basedOn w:val="DefaultParagraphFont"/>
    <w:uiPriority w:val="21"/>
    <w:semiHidden/>
    <w:rsid w:val="00E477D5"/>
    <w:rPr>
      <w:i/>
      <w:iCs/>
      <w:color w:val="B27D49" w:themeColor="accent6"/>
    </w:rPr>
  </w:style>
  <w:style w:type="paragraph" w:customStyle="1" w:styleId="Author">
    <w:name w:val="Author"/>
    <w:basedOn w:val="Normal"/>
    <w:uiPriority w:val="11"/>
    <w:qFormat/>
    <w:rsid w:val="00824E9A"/>
    <w:pPr>
      <w:spacing w:after="0"/>
      <w:ind w:left="5040"/>
    </w:pPr>
    <w:rPr>
      <w:color w:val="FFFFFF" w:themeColor="background1"/>
      <w:sz w:val="48"/>
    </w:rPr>
  </w:style>
  <w:style w:type="character" w:customStyle="1" w:styleId="NoSpacingChar">
    <w:name w:val="No Spacing Char"/>
    <w:basedOn w:val="DefaultParagraphFont"/>
    <w:link w:val="NoSpacing"/>
    <w:uiPriority w:val="1"/>
    <w:semiHidden/>
    <w:rsid w:val="009322DB"/>
    <w:rPr>
      <w:kern w:val="24"/>
    </w:rPr>
  </w:style>
  <w:style w:type="paragraph" w:styleId="TOCHeading">
    <w:name w:val="TOC Heading"/>
    <w:basedOn w:val="Heading1"/>
    <w:next w:val="Normal"/>
    <w:uiPriority w:val="39"/>
    <w:unhideWhenUsed/>
    <w:rsid w:val="009205EB"/>
    <w:pPr>
      <w:spacing w:before="240" w:after="0" w:line="259" w:lineRule="auto"/>
      <w:outlineLvl w:val="9"/>
    </w:pPr>
    <w:rPr>
      <w:caps w:val="0"/>
      <w:kern w:val="0"/>
    </w:rPr>
  </w:style>
  <w:style w:type="paragraph" w:styleId="TOC1">
    <w:name w:val="toc 1"/>
    <w:basedOn w:val="Heading2"/>
    <w:next w:val="Normal"/>
    <w:autoRedefine/>
    <w:uiPriority w:val="39"/>
    <w:unhideWhenUsed/>
    <w:rsid w:val="00817887"/>
    <w:pPr>
      <w:spacing w:before="240" w:after="120"/>
    </w:pPr>
  </w:style>
  <w:style w:type="character" w:styleId="Hyperlink">
    <w:name w:val="Hyperlink"/>
    <w:basedOn w:val="DefaultParagraphFont"/>
    <w:uiPriority w:val="99"/>
    <w:rsid w:val="002C7CDB"/>
    <w:rPr>
      <w:color w:val="6B9F25" w:themeColor="hyperlink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22DB"/>
    <w:rPr>
      <w:rFonts w:ascii="Gill Sans MT" w:eastAsiaTheme="majorEastAsia" w:hAnsi="Gill Sans MT" w:cstheme="majorBidi"/>
      <w:b/>
      <w:caps/>
      <w:color w:val="E19825" w:themeColor="accent3"/>
      <w:lang w:val="en-US"/>
    </w:rPr>
  </w:style>
  <w:style w:type="paragraph" w:styleId="TOC2">
    <w:name w:val="toc 2"/>
    <w:basedOn w:val="Heading3"/>
    <w:next w:val="Normal"/>
    <w:autoRedefine/>
    <w:uiPriority w:val="39"/>
    <w:unhideWhenUsed/>
    <w:rsid w:val="00E50DDC"/>
    <w:pPr>
      <w:tabs>
        <w:tab w:val="right" w:leader="dot" w:pos="9810"/>
      </w:tabs>
      <w:ind w:left="284"/>
    </w:pPr>
    <w:rPr>
      <w:b w:val="0"/>
      <w:noProof/>
    </w:rPr>
  </w:style>
  <w:style w:type="paragraph" w:styleId="TOC3">
    <w:name w:val="toc 3"/>
    <w:basedOn w:val="Heading3"/>
    <w:next w:val="Normal"/>
    <w:autoRedefine/>
    <w:uiPriority w:val="39"/>
    <w:unhideWhenUsed/>
    <w:rsid w:val="00E50DDC"/>
    <w:pPr>
      <w:tabs>
        <w:tab w:val="right" w:leader="dot" w:pos="9810"/>
      </w:tabs>
      <w:ind w:left="567"/>
    </w:pPr>
  </w:style>
  <w:style w:type="paragraph" w:styleId="Header">
    <w:name w:val="header"/>
    <w:basedOn w:val="Normal"/>
    <w:link w:val="HeaderChar"/>
    <w:uiPriority w:val="99"/>
    <w:semiHidden/>
    <w:rsid w:val="008178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322DB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824E9A"/>
    <w:pPr>
      <w:spacing w:after="0" w:line="240" w:lineRule="auto"/>
      <w:jc w:val="center"/>
    </w:pPr>
    <w:rPr>
      <w:color w:val="FFFFFF" w:themeColor="background1"/>
    </w:rPr>
  </w:style>
  <w:style w:type="character" w:customStyle="1" w:styleId="FooterChar">
    <w:name w:val="Footer Char"/>
    <w:basedOn w:val="DefaultParagraphFont"/>
    <w:link w:val="Footer"/>
    <w:uiPriority w:val="99"/>
    <w:rsid w:val="00824E9A"/>
    <w:rPr>
      <w:color w:val="FFFFFF" w:themeColor="background1"/>
    </w:rPr>
  </w:style>
  <w:style w:type="paragraph" w:styleId="ListBullet">
    <w:name w:val="List Bullet"/>
    <w:basedOn w:val="Normal"/>
    <w:uiPriority w:val="11"/>
    <w:qFormat/>
    <w:rsid w:val="00C24DE2"/>
    <w:pPr>
      <w:numPr>
        <w:numId w:val="3"/>
      </w:numPr>
      <w:spacing w:before="120" w:after="0"/>
      <w:ind w:left="568" w:hanging="284"/>
    </w:pPr>
    <w:rPr>
      <w:rFonts w:eastAsiaTheme="minorEastAsia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22DB"/>
    <w:rPr>
      <w:rFonts w:ascii="Gill Sans MT" w:eastAsiaTheme="majorEastAsia" w:hAnsi="Gill Sans MT" w:cstheme="majorBidi"/>
      <w:b/>
      <w:caps/>
      <w:color w:val="E19825" w:themeColor="accent3"/>
      <w:lang w:val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4222"/>
    <w:pPr>
      <w:pBdr>
        <w:top w:val="single" w:sz="4" w:space="10" w:color="B27D49" w:themeColor="accent6"/>
        <w:bottom w:val="single" w:sz="4" w:space="1" w:color="B27D49" w:themeColor="accent6"/>
      </w:pBdr>
      <w:spacing w:before="360" w:after="360"/>
      <w:ind w:left="567" w:right="2835"/>
      <w:jc w:val="center"/>
    </w:pPr>
    <w:rPr>
      <w:i/>
      <w:iCs/>
      <w:color w:val="B27D49" w:themeColor="accent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4222"/>
    <w:rPr>
      <w:i/>
      <w:iCs/>
      <w:color w:val="B27D49" w:themeColor="accent6"/>
      <w:kern w:val="24"/>
      <w:sz w:val="24"/>
      <w:lang w:val="en-US"/>
    </w:rPr>
  </w:style>
  <w:style w:type="character" w:styleId="IntenseReference">
    <w:name w:val="Intense Reference"/>
    <w:basedOn w:val="DefaultParagraphFont"/>
    <w:uiPriority w:val="32"/>
    <w:semiHidden/>
    <w:rsid w:val="00E477D5"/>
    <w:rPr>
      <w:b/>
      <w:bCs/>
      <w:smallCaps/>
      <w:color w:val="B27D49" w:themeColor="accent6"/>
      <w:spacing w:val="5"/>
      <w:bdr w:val="none" w:sz="0" w:space="0" w:color="au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4DE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4DE2"/>
    <w:rPr>
      <w:rFonts w:ascii="Segoe UI" w:hAnsi="Segoe UI" w:cs="Segoe UI"/>
      <w:kern w:val="24"/>
      <w:sz w:val="18"/>
      <w:szCs w:val="18"/>
      <w:lang w:val="en-US"/>
    </w:rPr>
  </w:style>
  <w:style w:type="character" w:styleId="PlaceholderText">
    <w:name w:val="Placeholder Text"/>
    <w:basedOn w:val="DefaultParagraphFont"/>
    <w:uiPriority w:val="99"/>
    <w:semiHidden/>
    <w:rsid w:val="00824E9A"/>
    <w:rPr>
      <w:color w:val="808080"/>
    </w:rPr>
  </w:style>
  <w:style w:type="paragraph" w:styleId="Quote">
    <w:name w:val="Quote"/>
    <w:basedOn w:val="Normal"/>
    <w:next w:val="Normal"/>
    <w:link w:val="QuoteChar"/>
    <w:uiPriority w:val="29"/>
    <w:semiHidden/>
    <w:rsid w:val="00875850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9322DB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DA7B94"/>
    <w:pPr>
      <w:spacing w:after="160" w:line="259" w:lineRule="auto"/>
      <w:ind w:left="720"/>
      <w:contextualSpacing/>
    </w:pPr>
    <w:rPr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142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mcmaster.AD\AppData\Roaming\Microsoft\Templates\School%20report%20with%203D%20models.dotx" TargetMode="External"/></Relationships>
</file>

<file path=word/theme/theme1.xml><?xml version="1.0" encoding="utf-8"?>
<a:theme xmlns:a="http://schemas.openxmlformats.org/drawingml/2006/main" name="Office Theme">
  <a:themeElements>
    <a:clrScheme name="Red">
      <a:dk1>
        <a:sysClr val="windowText" lastClr="000000"/>
      </a:dk1>
      <a:lt1>
        <a:sysClr val="window" lastClr="FFFFFF"/>
      </a:lt1>
      <a:dk2>
        <a:srgbClr val="323232"/>
      </a:dk2>
      <a:lt2>
        <a:srgbClr val="E5C243"/>
      </a:lt2>
      <a:accent1>
        <a:srgbClr val="A5300F"/>
      </a:accent1>
      <a:accent2>
        <a:srgbClr val="D55816"/>
      </a:accent2>
      <a:accent3>
        <a:srgbClr val="E19825"/>
      </a:accent3>
      <a:accent4>
        <a:srgbClr val="B19C7D"/>
      </a:accent4>
      <a:accent5>
        <a:srgbClr val="7F5F52"/>
      </a:accent5>
      <a:accent6>
        <a:srgbClr val="B27D49"/>
      </a:accent6>
      <a:hlink>
        <a:srgbClr val="6B9F25"/>
      </a:hlink>
      <a:folHlink>
        <a:srgbClr val="B26B02"/>
      </a:folHlink>
    </a:clrScheme>
    <a:fontScheme name="Dino PPT">
      <a:majorFont>
        <a:latin typeface="Gill Sans MT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291512c1ee715ab617f4c07df79fc1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256c27c40ca5c40ce1cf6c44f0205df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539DD7-CB1B-4CFC-B31E-D441D84CD8F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4BCC95A-55A9-409A-8779-ED02FCD0B37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B6D5101-8C3F-4EE8-B82F-C49E4D1C4B8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7C514F6-1F84-48BE-80EB-42616665A1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School report with 3D models.dotx</Template>
  <TotalTime>0</TotalTime>
  <Pages>8</Pages>
  <Words>1206</Words>
  <Characters>6876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2019-08-02T17:21:00Z</dcterms:created>
  <dcterms:modified xsi:type="dcterms:W3CDTF">2019-08-02T17:21:00Z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